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9A20F" w14:textId="468F46CF" w:rsidR="008C517C" w:rsidRPr="005C59FC" w:rsidRDefault="007C063B" w:rsidP="008C517C">
      <w:pPr>
        <w:shd w:val="clear" w:color="auto" w:fill="FFFFFF"/>
        <w:ind w:firstLine="0"/>
        <w:jc w:val="center"/>
        <w:rPr>
          <w:b/>
          <w:bCs/>
        </w:rPr>
      </w:pPr>
      <w:r>
        <w:rPr>
          <w:b/>
          <w:bCs/>
        </w:rPr>
        <w:softHyphen/>
      </w:r>
      <w:r>
        <w:rPr>
          <w:b/>
          <w:bCs/>
        </w:rPr>
        <w:softHyphen/>
      </w:r>
      <w:r w:rsidR="008C517C" w:rsidRPr="005C59FC">
        <w:rPr>
          <w:rFonts w:eastAsiaTheme="minorHAnsi"/>
          <w:noProof/>
        </w:rPr>
        <w:drawing>
          <wp:inline distT="0" distB="0" distL="0" distR="0" wp14:anchorId="60CB1489" wp14:editId="69DFAF59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7C7DE" w14:textId="77777777" w:rsidR="008C517C" w:rsidRPr="005C59FC" w:rsidRDefault="008C517C" w:rsidP="008C517C">
      <w:pPr>
        <w:shd w:val="clear" w:color="auto" w:fill="FFFFFF"/>
        <w:spacing w:line="276" w:lineRule="auto"/>
        <w:jc w:val="center"/>
        <w:rPr>
          <w:b/>
          <w:bCs/>
        </w:rPr>
      </w:pPr>
    </w:p>
    <w:p w14:paraId="6C8B7087" w14:textId="77777777" w:rsidR="008C517C" w:rsidRPr="005C59FC" w:rsidRDefault="008C517C" w:rsidP="008C517C">
      <w:pPr>
        <w:spacing w:line="276" w:lineRule="auto"/>
        <w:ind w:left="5103" w:firstLine="0"/>
      </w:pPr>
      <w:r w:rsidRPr="005C59FC">
        <w:t>УТВЕРЖДАЮ</w:t>
      </w:r>
    </w:p>
    <w:p w14:paraId="3C68E5ED" w14:textId="77777777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ind w:left="5103" w:firstLine="0"/>
        <w:rPr>
          <w:bCs/>
        </w:rPr>
      </w:pPr>
      <w:r w:rsidRPr="005C59FC">
        <w:rPr>
          <w:bCs/>
        </w:rPr>
        <w:t>Преподаватель по профильной дисциплине</w:t>
      </w:r>
    </w:p>
    <w:p w14:paraId="1F498ABE" w14:textId="77777777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line="276" w:lineRule="auto"/>
        <w:ind w:left="5103" w:firstLine="0"/>
      </w:pPr>
      <w:r w:rsidRPr="005C59FC">
        <w:t>_____________________________________</w:t>
      </w:r>
    </w:p>
    <w:p w14:paraId="635C661A" w14:textId="6855FAE0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line="276" w:lineRule="auto"/>
        <w:ind w:left="5103" w:firstLine="0"/>
        <w:jc w:val="center"/>
        <w:rPr>
          <w:bCs/>
        </w:rPr>
      </w:pPr>
      <w:r w:rsidRPr="005C59FC">
        <w:rPr>
          <w:i/>
          <w:vertAlign w:val="superscript"/>
        </w:rPr>
        <w:t>(</w:t>
      </w:r>
      <w:r w:rsidR="00623F77" w:rsidRPr="005C59FC">
        <w:rPr>
          <w:i/>
          <w:vertAlign w:val="superscript"/>
        </w:rPr>
        <w:t>должность, ФИО</w:t>
      </w:r>
      <w:r w:rsidRPr="005C59FC">
        <w:rPr>
          <w:i/>
          <w:caps/>
          <w:vertAlign w:val="superscript"/>
        </w:rPr>
        <w:t>)</w:t>
      </w:r>
    </w:p>
    <w:p w14:paraId="6AC5CD6F" w14:textId="77777777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line="276" w:lineRule="auto"/>
        <w:ind w:left="5103" w:firstLine="0"/>
        <w:rPr>
          <w:caps/>
        </w:rPr>
      </w:pPr>
      <w:r w:rsidRPr="005C59FC">
        <w:t>_____________________________________</w:t>
      </w:r>
    </w:p>
    <w:p w14:paraId="4166FAEF" w14:textId="21FF4399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line="276" w:lineRule="auto"/>
        <w:ind w:left="5103" w:firstLine="0"/>
        <w:jc w:val="center"/>
        <w:rPr>
          <w:i/>
          <w:vertAlign w:val="superscript"/>
        </w:rPr>
      </w:pPr>
      <w:r w:rsidRPr="005C59FC">
        <w:rPr>
          <w:i/>
          <w:vertAlign w:val="superscript"/>
        </w:rPr>
        <w:t>(</w:t>
      </w:r>
      <w:r w:rsidR="00D61F20">
        <w:rPr>
          <w:i/>
          <w:vertAlign w:val="superscript"/>
        </w:rPr>
        <w:t>п</w:t>
      </w:r>
      <w:r w:rsidRPr="005C59FC">
        <w:rPr>
          <w:i/>
          <w:vertAlign w:val="superscript"/>
        </w:rPr>
        <w:t>одпись)</w:t>
      </w:r>
    </w:p>
    <w:p w14:paraId="26B573F9" w14:textId="7A31D9DD" w:rsidR="008C517C" w:rsidRPr="005C59FC" w:rsidRDefault="00623F77" w:rsidP="008C517C">
      <w:pPr>
        <w:spacing w:line="276" w:lineRule="auto"/>
        <w:ind w:left="5103" w:firstLine="0"/>
        <w:textAlignment w:val="baseline"/>
      </w:pPr>
      <w:r w:rsidRPr="005C59FC">
        <w:t>Дата «_</w:t>
      </w:r>
      <w:r w:rsidR="008C517C" w:rsidRPr="005C59FC">
        <w:t>__» _________</w:t>
      </w:r>
      <w:r w:rsidRPr="005C59FC">
        <w:t>__</w:t>
      </w:r>
      <w:r w:rsidR="008C517C" w:rsidRPr="005C59FC">
        <w:t>_______ 202__ год</w:t>
      </w:r>
    </w:p>
    <w:p w14:paraId="1A2EE66F" w14:textId="77777777" w:rsidR="008C517C" w:rsidRPr="005C59FC" w:rsidRDefault="008C517C" w:rsidP="008C517C">
      <w:pPr>
        <w:shd w:val="clear" w:color="auto" w:fill="FFFFFF"/>
        <w:spacing w:line="276" w:lineRule="auto"/>
        <w:ind w:left="5387"/>
        <w:jc w:val="center"/>
        <w:rPr>
          <w:bCs/>
        </w:rPr>
      </w:pPr>
    </w:p>
    <w:p w14:paraId="1AA72367" w14:textId="77777777" w:rsidR="008C517C" w:rsidRPr="005C59FC" w:rsidRDefault="008C517C" w:rsidP="008C517C">
      <w:pPr>
        <w:shd w:val="clear" w:color="auto" w:fill="FFFFFF"/>
        <w:ind w:firstLine="0"/>
        <w:jc w:val="center"/>
        <w:rPr>
          <w:bCs/>
        </w:rPr>
      </w:pPr>
    </w:p>
    <w:p w14:paraId="1905E4B0" w14:textId="77777777" w:rsidR="008C517C" w:rsidRPr="005C59FC" w:rsidRDefault="008C517C" w:rsidP="008C517C">
      <w:pPr>
        <w:shd w:val="clear" w:color="auto" w:fill="FFFFFF"/>
        <w:ind w:firstLine="0"/>
        <w:jc w:val="center"/>
        <w:rPr>
          <w:bCs/>
        </w:rPr>
      </w:pPr>
    </w:p>
    <w:p w14:paraId="1222E53E" w14:textId="77777777" w:rsidR="008C517C" w:rsidRPr="005C59FC" w:rsidRDefault="008C517C" w:rsidP="008C517C">
      <w:pPr>
        <w:shd w:val="clear" w:color="auto" w:fill="FFFFFF"/>
        <w:ind w:firstLine="0"/>
        <w:jc w:val="center"/>
        <w:rPr>
          <w:bCs/>
        </w:rPr>
      </w:pPr>
    </w:p>
    <w:p w14:paraId="5FC142EE" w14:textId="21D8D397" w:rsidR="008C517C" w:rsidRPr="005C59FC" w:rsidRDefault="00C8272E" w:rsidP="008C517C">
      <w:pPr>
        <w:ind w:firstLine="0"/>
        <w:jc w:val="center"/>
        <w:rPr>
          <w:b/>
          <w:bCs/>
          <w:lang w:eastAsia="en-US"/>
        </w:rPr>
      </w:pPr>
      <w:r>
        <w:rPr>
          <w:b/>
          <w:bCs/>
          <w:lang w:eastAsia="en-US"/>
        </w:rPr>
        <w:t>Приложение</w:t>
      </w:r>
      <w:r w:rsidR="008C517C" w:rsidRPr="005C59FC">
        <w:rPr>
          <w:b/>
          <w:bCs/>
          <w:lang w:eastAsia="en-US"/>
        </w:rPr>
        <w:t xml:space="preserve"> «</w:t>
      </w:r>
      <w:r>
        <w:rPr>
          <w:b/>
          <w:bCs/>
          <w:lang w:eastAsia="en-US"/>
        </w:rPr>
        <w:t>Калькулятор калорий</w:t>
      </w:r>
      <w:r w:rsidR="008C517C" w:rsidRPr="005C59FC">
        <w:rPr>
          <w:b/>
          <w:bCs/>
          <w:lang w:eastAsia="en-US"/>
        </w:rPr>
        <w:t>»</w:t>
      </w:r>
    </w:p>
    <w:p w14:paraId="14318246" w14:textId="77777777" w:rsidR="008C517C" w:rsidRPr="005C59FC" w:rsidRDefault="008C517C" w:rsidP="008C517C">
      <w:pPr>
        <w:ind w:firstLine="0"/>
        <w:jc w:val="center"/>
        <w:rPr>
          <w:b/>
          <w:bCs/>
          <w:lang w:eastAsia="en-US"/>
        </w:rPr>
      </w:pPr>
      <w:r w:rsidRPr="005C59FC">
        <w:rPr>
          <w:b/>
          <w:bCs/>
          <w:lang w:eastAsia="en-US"/>
        </w:rPr>
        <w:t>Программа и методика испытаний</w:t>
      </w:r>
    </w:p>
    <w:p w14:paraId="4BF67C89" w14:textId="77777777" w:rsidR="008C517C" w:rsidRPr="005C59FC" w:rsidRDefault="008C517C" w:rsidP="008C517C">
      <w:pPr>
        <w:ind w:firstLine="0"/>
        <w:jc w:val="center"/>
        <w:rPr>
          <w:bCs/>
          <w:lang w:eastAsia="en-US"/>
        </w:rPr>
      </w:pPr>
    </w:p>
    <w:p w14:paraId="4A1475DA" w14:textId="77777777" w:rsidR="008C517C" w:rsidRPr="005C59FC" w:rsidRDefault="008C517C" w:rsidP="008C517C">
      <w:pPr>
        <w:ind w:firstLine="0"/>
        <w:jc w:val="center"/>
        <w:rPr>
          <w:bCs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402"/>
        <w:gridCol w:w="6096"/>
      </w:tblGrid>
      <w:tr w:rsidR="008C517C" w:rsidRPr="005C59FC" w14:paraId="4A704855" w14:textId="77777777" w:rsidTr="00D55383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0DF9FD1F" w14:textId="06650EEC" w:rsidR="008C517C" w:rsidRPr="005C59FC" w:rsidRDefault="00C8272E" w:rsidP="008C517C">
            <w:pPr>
              <w:ind w:firstLine="0"/>
              <w:jc w:val="center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Мокерова Мария Вячеславовна</w:t>
            </w:r>
          </w:p>
        </w:tc>
      </w:tr>
      <w:tr w:rsidR="008C517C" w:rsidRPr="005C59FC" w14:paraId="4DB819A5" w14:textId="77777777" w:rsidTr="00D55383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5093B5F3" w14:textId="77777777" w:rsidR="008C517C" w:rsidRPr="005C59FC" w:rsidRDefault="008C517C" w:rsidP="008C517C">
            <w:pPr>
              <w:ind w:firstLine="0"/>
              <w:jc w:val="center"/>
              <w:rPr>
                <w:rFonts w:eastAsiaTheme="minorHAnsi"/>
                <w:i/>
                <w:lang w:eastAsia="en-US"/>
              </w:rPr>
            </w:pPr>
            <w:r w:rsidRPr="005C59FC">
              <w:rPr>
                <w:rFonts w:eastAsiaTheme="minorHAnsi"/>
                <w:i/>
                <w:lang w:eastAsia="en-US"/>
              </w:rPr>
              <w:t>(Ф.И.О. обучающегося)</w:t>
            </w:r>
          </w:p>
        </w:tc>
      </w:tr>
      <w:tr w:rsidR="008C517C" w:rsidRPr="005C59FC" w14:paraId="25D70D79" w14:textId="77777777" w:rsidTr="00D55383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2ABCBE23" w14:textId="77777777" w:rsidR="008C517C" w:rsidRPr="005C59FC" w:rsidRDefault="008C517C" w:rsidP="008C517C">
            <w:pPr>
              <w:ind w:firstLine="0"/>
              <w:jc w:val="center"/>
              <w:rPr>
                <w:rFonts w:eastAsiaTheme="minorHAnsi"/>
                <w:lang w:eastAsia="en-US"/>
              </w:rPr>
            </w:pPr>
            <w:r w:rsidRPr="005C59FC">
              <w:rPr>
                <w:rFonts w:eastAsiaTheme="minorHAnsi"/>
                <w:lang w:eastAsia="en-US"/>
              </w:rPr>
              <w:t>09.02.07 Информационные системы и программирование</w:t>
            </w:r>
          </w:p>
        </w:tc>
      </w:tr>
      <w:tr w:rsidR="008C517C" w:rsidRPr="005C59FC" w14:paraId="3886114C" w14:textId="77777777" w:rsidTr="00D55383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462C9CBE" w14:textId="77777777" w:rsidR="008C517C" w:rsidRPr="005C59FC" w:rsidRDefault="008C517C" w:rsidP="008C517C">
            <w:pPr>
              <w:ind w:firstLine="0"/>
              <w:jc w:val="center"/>
              <w:rPr>
                <w:rFonts w:eastAsiaTheme="minorHAnsi"/>
                <w:i/>
                <w:lang w:eastAsia="en-US"/>
              </w:rPr>
            </w:pPr>
            <w:r w:rsidRPr="005C59FC">
              <w:rPr>
                <w:rFonts w:eastAsiaTheme="minorHAnsi"/>
                <w:i/>
                <w:lang w:eastAsia="en-US"/>
              </w:rPr>
              <w:t>(специальность)</w:t>
            </w:r>
          </w:p>
        </w:tc>
      </w:tr>
      <w:tr w:rsidR="008C517C" w:rsidRPr="005C59FC" w14:paraId="13BF9280" w14:textId="77777777" w:rsidTr="00D55383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14:paraId="0A525625" w14:textId="77777777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</w:p>
        </w:tc>
      </w:tr>
      <w:tr w:rsidR="008C517C" w:rsidRPr="005C59FC" w14:paraId="020D7E97" w14:textId="77777777" w:rsidTr="00D55383">
        <w:trPr>
          <w:trHeight w:val="283"/>
          <w:jc w:val="center"/>
        </w:trPr>
        <w:tc>
          <w:tcPr>
            <w:tcW w:w="3402" w:type="dxa"/>
            <w:vAlign w:val="center"/>
          </w:tcPr>
          <w:p w14:paraId="3763EFCC" w14:textId="77777777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  <w:r w:rsidRPr="005C59FC">
              <w:rPr>
                <w:rFonts w:eastAsiaTheme="minorHAnsi"/>
                <w:lang w:eastAsia="en-US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0FF340E6" w14:textId="4FE5A4E5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  <w:r w:rsidRPr="005C59FC">
              <w:rPr>
                <w:rFonts w:eastAsiaTheme="minorHAnsi"/>
                <w:lang w:eastAsia="en-US"/>
              </w:rPr>
              <w:t>ИСПк-</w:t>
            </w:r>
            <w:r w:rsidR="00C8272E">
              <w:rPr>
                <w:rFonts w:eastAsiaTheme="minorHAnsi"/>
                <w:lang w:eastAsia="en-US"/>
              </w:rPr>
              <w:t>202</w:t>
            </w:r>
            <w:r w:rsidRPr="005C59FC">
              <w:rPr>
                <w:rFonts w:eastAsiaTheme="minorHAnsi"/>
                <w:lang w:eastAsia="en-US"/>
              </w:rPr>
              <w:t>-5</w:t>
            </w:r>
            <w:r w:rsidR="00C8272E">
              <w:rPr>
                <w:rFonts w:eastAsiaTheme="minorHAnsi"/>
                <w:lang w:eastAsia="en-US"/>
              </w:rPr>
              <w:t>2</w:t>
            </w:r>
            <w:r w:rsidRPr="005C59FC">
              <w:rPr>
                <w:rFonts w:eastAsiaTheme="minorHAnsi"/>
                <w:lang w:eastAsia="en-US"/>
              </w:rPr>
              <w:t>-00</w:t>
            </w:r>
          </w:p>
        </w:tc>
      </w:tr>
      <w:tr w:rsidR="008C517C" w:rsidRPr="005C59FC" w14:paraId="50746EAE" w14:textId="77777777" w:rsidTr="00D55383">
        <w:trPr>
          <w:trHeight w:val="283"/>
          <w:jc w:val="center"/>
        </w:trPr>
        <w:tc>
          <w:tcPr>
            <w:tcW w:w="3402" w:type="dxa"/>
            <w:vAlign w:val="center"/>
          </w:tcPr>
          <w:p w14:paraId="5ABE21D3" w14:textId="77777777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4B24739F" w14:textId="77777777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</w:p>
        </w:tc>
      </w:tr>
    </w:tbl>
    <w:p w14:paraId="7B29F69D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13E6DD39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1AC194AC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0F715078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0928D819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7EF6FC03" w14:textId="4B2CAC7E" w:rsidR="008C517C" w:rsidRPr="005C59FC" w:rsidRDefault="008C517C" w:rsidP="001E34C7">
      <w:pPr>
        <w:shd w:val="clear" w:color="auto" w:fill="FFFFFF"/>
        <w:ind w:firstLine="0"/>
        <w:jc w:val="center"/>
      </w:pPr>
    </w:p>
    <w:p w14:paraId="0BE24C4C" w14:textId="77777777" w:rsidR="00191ECA" w:rsidRPr="005C59FC" w:rsidRDefault="00191ECA" w:rsidP="001E34C7">
      <w:pPr>
        <w:shd w:val="clear" w:color="auto" w:fill="FFFFFF"/>
        <w:ind w:firstLine="0"/>
        <w:jc w:val="center"/>
      </w:pPr>
    </w:p>
    <w:p w14:paraId="7AA5AABF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40946782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1AACA8D2" w14:textId="4737E505" w:rsidR="00191ECA" w:rsidRPr="005C59FC" w:rsidRDefault="008C517C" w:rsidP="00191ECA">
      <w:pPr>
        <w:shd w:val="clear" w:color="auto" w:fill="FFFFFF"/>
        <w:ind w:firstLine="0"/>
        <w:jc w:val="center"/>
        <w:rPr>
          <w:rFonts w:eastAsiaTheme="minorHAnsi"/>
          <w:lang w:eastAsia="en-US"/>
        </w:rPr>
      </w:pPr>
      <w:r w:rsidRPr="005C59FC">
        <w:t>Киров, 202</w:t>
      </w:r>
      <w:r w:rsidR="00C8272E">
        <w:t>6</w:t>
      </w:r>
      <w:r w:rsidRPr="005C59FC">
        <w:t xml:space="preserve"> г.</w:t>
      </w:r>
      <w:r w:rsidR="00191ECA" w:rsidRPr="005C59FC">
        <w:rPr>
          <w:rFonts w:eastAsiaTheme="minorHAnsi"/>
          <w:lang w:eastAsia="en-US"/>
        </w:rPr>
        <w:br w:type="page"/>
      </w:r>
    </w:p>
    <w:p w14:paraId="77EC12B7" w14:textId="675FF319" w:rsidR="00191ECA" w:rsidRPr="005C59FC" w:rsidRDefault="00191ECA" w:rsidP="00981AE3">
      <w:pPr>
        <w:pStyle w:val="vguHeader"/>
      </w:pPr>
      <w:r w:rsidRPr="005C59FC">
        <w:lastRenderedPageBreak/>
        <w:t>Аннотация</w:t>
      </w:r>
    </w:p>
    <w:p w14:paraId="333D9B70" w14:textId="77777777" w:rsidR="00191ECA" w:rsidRPr="005C59FC" w:rsidRDefault="00191ECA" w:rsidP="00191ECA">
      <w:r w:rsidRPr="005C59FC">
        <w:t>Настоящая Программа и методика испытаний автоматизированной информационной системы предназначена для проверки выполнения заданных функций системы, проверки соответствия требованиям ТЗ количественных и качественных характеристик, выявления и устранения недостатков в действиях и в разработанной документации на этапе проведения приёмочных испытаний.</w:t>
      </w:r>
    </w:p>
    <w:p w14:paraId="5D80F39F" w14:textId="45912FB7" w:rsidR="00191ECA" w:rsidRPr="005C59FC" w:rsidRDefault="00191ECA" w:rsidP="00191ECA">
      <w:pPr>
        <w:pStyle w:val="afc"/>
        <w:spacing w:before="240" w:after="0"/>
        <w:rPr>
          <w:i/>
          <w:iCs/>
          <w:color w:val="000000" w:themeColor="text1"/>
          <w:sz w:val="24"/>
        </w:rPr>
      </w:pPr>
      <w:r w:rsidRPr="005C59FC">
        <w:rPr>
          <w:color w:val="000000" w:themeColor="text1"/>
          <w:sz w:val="24"/>
        </w:rPr>
        <w:t xml:space="preserve">Программа и методика испытаний разработана в соответствии с требованиями </w:t>
      </w:r>
      <w:r w:rsidR="00477619" w:rsidRPr="00166BC3">
        <w:rPr>
          <w:color w:val="000000" w:themeColor="text1"/>
          <w:sz w:val="24"/>
        </w:rPr>
        <w:t>ГОСТ</w:t>
      </w:r>
      <w:r w:rsidR="00477619">
        <w:rPr>
          <w:color w:val="000000" w:themeColor="text1"/>
          <w:sz w:val="24"/>
        </w:rPr>
        <w:t xml:space="preserve"> </w:t>
      </w:r>
      <w:r w:rsidR="00477619" w:rsidRPr="00166BC3">
        <w:rPr>
          <w:color w:val="000000" w:themeColor="text1"/>
          <w:sz w:val="24"/>
        </w:rPr>
        <w:t>Р</w:t>
      </w:r>
      <w:r w:rsidR="00477619">
        <w:rPr>
          <w:color w:val="000000" w:themeColor="text1"/>
          <w:sz w:val="24"/>
        </w:rPr>
        <w:t xml:space="preserve"> </w:t>
      </w:r>
      <w:r w:rsidR="00477619" w:rsidRPr="00166BC3">
        <w:rPr>
          <w:color w:val="000000" w:themeColor="text1"/>
          <w:sz w:val="24"/>
        </w:rPr>
        <w:t>59795-2021,</w:t>
      </w:r>
      <w:r w:rsidR="00477619">
        <w:rPr>
          <w:color w:val="000000" w:themeColor="text1"/>
          <w:sz w:val="24"/>
        </w:rPr>
        <w:t xml:space="preserve"> </w:t>
      </w:r>
      <w:r w:rsidR="00477619" w:rsidRPr="00166BC3">
        <w:rPr>
          <w:color w:val="000000" w:themeColor="text1"/>
          <w:sz w:val="24"/>
        </w:rPr>
        <w:t>ГОСТ</w:t>
      </w:r>
      <w:r w:rsidR="00477619">
        <w:rPr>
          <w:color w:val="000000" w:themeColor="text1"/>
          <w:sz w:val="24"/>
        </w:rPr>
        <w:t xml:space="preserve"> </w:t>
      </w:r>
      <w:r w:rsidR="00477619" w:rsidRPr="00166BC3">
        <w:rPr>
          <w:color w:val="000000" w:themeColor="text1"/>
          <w:sz w:val="24"/>
        </w:rPr>
        <w:t>Р</w:t>
      </w:r>
      <w:r w:rsidR="00477619">
        <w:rPr>
          <w:color w:val="000000" w:themeColor="text1"/>
          <w:sz w:val="24"/>
        </w:rPr>
        <w:t xml:space="preserve"> </w:t>
      </w:r>
      <w:r w:rsidR="00477619" w:rsidRPr="00166BC3">
        <w:rPr>
          <w:color w:val="000000" w:themeColor="text1"/>
          <w:sz w:val="24"/>
        </w:rPr>
        <w:t>59792-2021</w:t>
      </w:r>
      <w:r w:rsidR="00477619" w:rsidRPr="008321A2">
        <w:rPr>
          <w:color w:val="000000" w:themeColor="text1"/>
        </w:rPr>
        <w:t>.</w:t>
      </w:r>
    </w:p>
    <w:p w14:paraId="370F1618" w14:textId="77777777" w:rsidR="00191ECA" w:rsidRPr="005C59FC" w:rsidRDefault="00191ECA" w:rsidP="00191ECA">
      <w:pPr>
        <w:ind w:firstLine="709"/>
      </w:pPr>
    </w:p>
    <w:p w14:paraId="208E49F8" w14:textId="77777777" w:rsidR="00191ECA" w:rsidRPr="005C59FC" w:rsidRDefault="00191ECA">
      <w:pPr>
        <w:spacing w:before="0" w:after="200" w:line="276" w:lineRule="auto"/>
        <w:ind w:firstLine="0"/>
        <w:contextualSpacing w:val="0"/>
        <w:jc w:val="left"/>
        <w:rPr>
          <w:b/>
          <w:caps/>
        </w:rPr>
      </w:pPr>
      <w:r w:rsidRPr="005C59FC">
        <w:br w:type="page"/>
      </w:r>
    </w:p>
    <w:p w14:paraId="7B3CC18C" w14:textId="0395B004" w:rsidR="00990EAC" w:rsidRPr="005C59FC" w:rsidRDefault="00990EAC" w:rsidP="00A6518F">
      <w:pPr>
        <w:pStyle w:val="vguCContentName"/>
        <w:rPr>
          <w:szCs w:val="24"/>
        </w:rPr>
      </w:pPr>
      <w:r w:rsidRPr="005C59FC">
        <w:rPr>
          <w:szCs w:val="24"/>
        </w:rPr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4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  <w:szCs w:val="22"/>
        </w:rPr>
      </w:sdtEndPr>
      <w:sdtContent>
        <w:p w14:paraId="0A769E9D" w14:textId="5C684F88" w:rsidR="00442256" w:rsidRPr="005C59FC" w:rsidRDefault="00442256">
          <w:pPr>
            <w:pStyle w:val="afb"/>
            <w:rPr>
              <w:color w:val="auto"/>
              <w:sz w:val="24"/>
              <w:szCs w:val="24"/>
            </w:rPr>
          </w:pPr>
        </w:p>
        <w:p w14:paraId="2E2556B0" w14:textId="1B1B83EC" w:rsidR="009D3355" w:rsidRDefault="0044225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 w:rsidRPr="005C59FC">
            <w:fldChar w:fldCharType="begin"/>
          </w:r>
          <w:r w:rsidRPr="005C59FC">
            <w:instrText xml:space="preserve"> TOC \o "1-3" \h \z \u </w:instrText>
          </w:r>
          <w:r w:rsidRPr="005C59FC">
            <w:fldChar w:fldCharType="separate"/>
          </w:r>
          <w:hyperlink w:anchor="_Toc230604485" w:history="1">
            <w:r w:rsidR="009D3355" w:rsidRPr="006A3840">
              <w:rPr>
                <w:rStyle w:val="a6"/>
              </w:rPr>
              <w:t>1</w:t>
            </w:r>
            <w:r w:rsidR="009D3355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9D3355" w:rsidRPr="006A3840">
              <w:rPr>
                <w:rStyle w:val="a6"/>
              </w:rPr>
              <w:t>Объект испытаний</w:t>
            </w:r>
            <w:r w:rsidR="009D3355">
              <w:rPr>
                <w:webHidden/>
              </w:rPr>
              <w:tab/>
            </w:r>
            <w:r w:rsidR="009D3355">
              <w:rPr>
                <w:webHidden/>
              </w:rPr>
              <w:fldChar w:fldCharType="begin"/>
            </w:r>
            <w:r w:rsidR="009D3355">
              <w:rPr>
                <w:webHidden/>
              </w:rPr>
              <w:instrText xml:space="preserve"> PAGEREF _Toc230604485 \h </w:instrText>
            </w:r>
            <w:r w:rsidR="009D3355">
              <w:rPr>
                <w:webHidden/>
              </w:rPr>
            </w:r>
            <w:r w:rsidR="009D3355">
              <w:rPr>
                <w:webHidden/>
              </w:rPr>
              <w:fldChar w:fldCharType="separate"/>
            </w:r>
            <w:r w:rsidR="009C1264">
              <w:rPr>
                <w:webHidden/>
              </w:rPr>
              <w:t>4</w:t>
            </w:r>
            <w:r w:rsidR="009D3355">
              <w:rPr>
                <w:webHidden/>
              </w:rPr>
              <w:fldChar w:fldCharType="end"/>
            </w:r>
          </w:hyperlink>
        </w:p>
        <w:p w14:paraId="697B6BA3" w14:textId="7B951F5F" w:rsidR="009D3355" w:rsidRDefault="009D3355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04486" w:history="1">
            <w:r w:rsidRPr="006A3840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A3840">
              <w:rPr>
                <w:rStyle w:val="a6"/>
              </w:rPr>
              <w:t>Наименование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_Toc230604486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C1264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EDD33EA" w14:textId="3D9A5BEC" w:rsidR="009D3355" w:rsidRDefault="009D3355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04487" w:history="1">
            <w:r w:rsidRPr="006A3840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A3840">
              <w:rPr>
                <w:rStyle w:val="a6"/>
              </w:rPr>
              <w:t>Комплектность информационной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_Toc230604487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C1264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71D80D5" w14:textId="5D7BD833" w:rsidR="009D3355" w:rsidRDefault="009D3355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04488" w:history="1">
            <w:r w:rsidRPr="006A3840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A3840">
              <w:rPr>
                <w:rStyle w:val="a6"/>
              </w:rPr>
              <w:t>Цель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_Toc230604488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C126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1E449A3" w14:textId="7C9B7BC9" w:rsidR="009D3355" w:rsidRDefault="009D3355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04489" w:history="1">
            <w:r w:rsidRPr="006A3840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A3840">
              <w:rPr>
                <w:rStyle w:val="a6"/>
              </w:rPr>
              <w:t>Общие положения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_Toc230604489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C1264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DE9DF63" w14:textId="45AF2D48" w:rsidR="009D3355" w:rsidRDefault="009D3355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04490" w:history="1">
            <w:r w:rsidRPr="006A3840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A3840">
              <w:rPr>
                <w:rStyle w:val="a6"/>
              </w:rPr>
              <w:t>Перечень руководящих документов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_Toc230604490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C1264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02BA564" w14:textId="12069C97" w:rsidR="009D3355" w:rsidRDefault="009D3355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04491" w:history="1">
            <w:r w:rsidRPr="006A3840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A3840">
              <w:rPr>
                <w:rStyle w:val="a6"/>
              </w:rPr>
              <w:t>Место и продолжительность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_Toc230604491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C1264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574D1A8" w14:textId="21001759" w:rsidR="009D3355" w:rsidRDefault="009D3355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04492" w:history="1">
            <w:r w:rsidRPr="006A3840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A3840">
              <w:rPr>
                <w:rStyle w:val="a6"/>
              </w:rPr>
              <w:t>Организации, участвующие в испытаниях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_Toc230604492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C1264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D9BFC30" w14:textId="75B35778" w:rsidR="009D3355" w:rsidRDefault="009D3355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04493" w:history="1">
            <w:r w:rsidRPr="006A3840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A3840">
              <w:rPr>
                <w:rStyle w:val="a6"/>
              </w:rPr>
              <w:t>Перечень предъявляемых на испытания документов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_Toc230604493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C1264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4269554" w14:textId="4800EA22" w:rsidR="009D3355" w:rsidRDefault="009D3355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04494" w:history="1">
            <w:r w:rsidRPr="006A3840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A3840">
              <w:rPr>
                <w:rStyle w:val="a6"/>
              </w:rPr>
              <w:t>Объем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_Toc230604494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C1264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73B93D5" w14:textId="6643CA5E" w:rsidR="009D3355" w:rsidRDefault="009D3355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04495" w:history="1">
            <w:r w:rsidRPr="006A3840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A3840">
              <w:rPr>
                <w:rStyle w:val="a6"/>
              </w:rPr>
              <w:t>Перечень этапов испытаний и проверок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_Toc230604495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C1264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3A2FD76" w14:textId="032CCD6D" w:rsidR="009D3355" w:rsidRDefault="009D3355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04496" w:history="1">
            <w:r w:rsidRPr="006A3840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A3840">
              <w:rPr>
                <w:rStyle w:val="a6"/>
              </w:rPr>
              <w:t>Последовательность проведения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_Toc230604496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C1264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EE282B6" w14:textId="4AF04820" w:rsidR="009D3355" w:rsidRDefault="009D3355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04497" w:history="1">
            <w:r w:rsidRPr="006A3840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A3840">
              <w:rPr>
                <w:rStyle w:val="a6"/>
              </w:rPr>
              <w:t>Требования по испытаниям программных средств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_Toc230604497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C1264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2BD8111" w14:textId="029402E2" w:rsidR="009D3355" w:rsidRDefault="009D3355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04498" w:history="1">
            <w:r w:rsidRPr="006A3840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A3840">
              <w:rPr>
                <w:rStyle w:val="a6"/>
              </w:rPr>
              <w:t>Перечень работ, проводимых после завершения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_Toc230604498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C1264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B0D5A3E" w14:textId="2B29E223" w:rsidR="009D3355" w:rsidRDefault="009D3355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04499" w:history="1">
            <w:r w:rsidRPr="006A3840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A3840">
              <w:rPr>
                <w:rStyle w:val="a6"/>
              </w:rPr>
              <w:t>Условия и порядок проведения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_Toc230604499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C1264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A4BDA08" w14:textId="099D27D2" w:rsidR="009D3355" w:rsidRDefault="009D3355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04500" w:history="1">
            <w:r w:rsidRPr="006A3840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A3840">
              <w:rPr>
                <w:rStyle w:val="a6"/>
              </w:rPr>
              <w:t>Материально-техническое обеспечение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_Toc230604500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C1264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AF8591F" w14:textId="366FBBBA" w:rsidR="009D3355" w:rsidRDefault="009D3355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04501" w:history="1">
            <w:r w:rsidRPr="006A3840"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A3840">
              <w:rPr>
                <w:rStyle w:val="a6"/>
              </w:rPr>
              <w:t>Метрологическое обеспечение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_Toc230604501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C1264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47FC98A" w14:textId="43A81B82" w:rsidR="009D3355" w:rsidRDefault="009D3355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04502" w:history="1">
            <w:r w:rsidRPr="006A3840">
              <w:rPr>
                <w:rStyle w:val="a6"/>
              </w:rPr>
              <w:t>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A3840">
              <w:rPr>
                <w:rStyle w:val="a6"/>
              </w:rPr>
              <w:t>Отчетность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_Toc230604502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C1264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5636D5B" w14:textId="20BA8479" w:rsidR="009D3355" w:rsidRDefault="009D3355">
          <w:pPr>
            <w:pStyle w:val="11"/>
            <w:tabs>
              <w:tab w:val="left" w:pos="1985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04503" w:history="1">
            <w:r w:rsidRPr="006A3840">
              <w:rPr>
                <w:rStyle w:val="a6"/>
              </w:rPr>
              <w:t>Приложение А.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A3840">
              <w:rPr>
                <w:rStyle w:val="a6"/>
              </w:rPr>
              <w:t>Методика проведения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_Toc230604503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C1264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266F4B4" w14:textId="6D751ABB" w:rsidR="009D3355" w:rsidRDefault="009D3355">
          <w:pPr>
            <w:pStyle w:val="11"/>
            <w:tabs>
              <w:tab w:val="left" w:pos="1985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0604504" w:history="1">
            <w:r w:rsidRPr="006A3840">
              <w:rPr>
                <w:rStyle w:val="a6"/>
              </w:rPr>
              <w:t>Приложение Б.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6A3840">
              <w:rPr>
                <w:rStyle w:val="a6"/>
              </w:rPr>
              <w:t>Протокол проведения приемочных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_Toc230604504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C1264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CF0F4E1" w14:textId="52C68384" w:rsidR="00442256" w:rsidRPr="005C59FC" w:rsidRDefault="00442256" w:rsidP="0023221D">
          <w:r w:rsidRPr="005C59FC">
            <w:rPr>
              <w:b/>
              <w:bCs/>
              <w:szCs w:val="24"/>
            </w:rPr>
            <w:fldChar w:fldCharType="end"/>
          </w:r>
        </w:p>
      </w:sdtContent>
    </w:sdt>
    <w:p w14:paraId="4DB9FE6F" w14:textId="544B907C" w:rsidR="005A4E60" w:rsidRPr="005C59FC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 w:rsidRPr="005C59FC">
        <w:rPr>
          <w:bCs/>
          <w:noProof/>
        </w:rPr>
        <w:br w:type="page"/>
      </w:r>
    </w:p>
    <w:p w14:paraId="7ED03DFC" w14:textId="66A4A2E1" w:rsidR="00191ECA" w:rsidRPr="005C59FC" w:rsidRDefault="00191ECA" w:rsidP="00191ECA">
      <w:pPr>
        <w:pStyle w:val="1"/>
      </w:pPr>
      <w:bookmarkStart w:id="0" w:name="_Toc230604485"/>
      <w:bookmarkStart w:id="1" w:name="_Toc74526610"/>
      <w:bookmarkStart w:id="2" w:name="_Toc128474254"/>
      <w:r w:rsidRPr="005C59FC">
        <w:lastRenderedPageBreak/>
        <w:t>Объект испытаний</w:t>
      </w:r>
      <w:bookmarkEnd w:id="0"/>
      <w:r w:rsidRPr="005C59FC">
        <w:t xml:space="preserve"> </w:t>
      </w:r>
    </w:p>
    <w:p w14:paraId="15E6DB72" w14:textId="59299056" w:rsidR="00191ECA" w:rsidRDefault="00191ECA" w:rsidP="00191ECA">
      <w:pPr>
        <w:pStyle w:val="2"/>
      </w:pPr>
      <w:bookmarkStart w:id="3" w:name="_Toc230604486"/>
      <w:r w:rsidRPr="005C59FC">
        <w:t>Наименование системы</w:t>
      </w:r>
      <w:bookmarkEnd w:id="3"/>
    </w:p>
    <w:p w14:paraId="5B2A440B" w14:textId="5ED8C573" w:rsidR="005F73C8" w:rsidRPr="00834665" w:rsidRDefault="005F73C8" w:rsidP="005F73C8">
      <w:r w:rsidRPr="00834665">
        <w:t xml:space="preserve">Объектом испытаний является программное обеспечение, реализующее </w:t>
      </w:r>
      <w:r>
        <w:t xml:space="preserve">программу «Калькулятор калорий» </w:t>
      </w:r>
      <w:r w:rsidRPr="00834665">
        <w:t>для персонального компьютера.</w:t>
      </w:r>
    </w:p>
    <w:p w14:paraId="547D514C" w14:textId="59D8BF4B" w:rsidR="00191ECA" w:rsidRPr="005C59FC" w:rsidRDefault="00191ECA" w:rsidP="00191ECA">
      <w:pPr>
        <w:pStyle w:val="2"/>
      </w:pPr>
      <w:bookmarkStart w:id="4" w:name="_Toc230604487"/>
      <w:r w:rsidRPr="005C59FC">
        <w:t xml:space="preserve">Комплектность </w:t>
      </w:r>
      <w:bookmarkEnd w:id="4"/>
      <w:r w:rsidR="00C328FE">
        <w:t>АС</w:t>
      </w:r>
    </w:p>
    <w:p w14:paraId="5EF63585" w14:textId="77777777" w:rsidR="005F73C8" w:rsidRPr="00834665" w:rsidRDefault="005F73C8" w:rsidP="005F73C8">
      <w:r w:rsidRPr="00834665">
        <w:t>В состав испытываемого программного обеспечения входят:</w:t>
      </w:r>
    </w:p>
    <w:p w14:paraId="26701931" w14:textId="3AE3595E" w:rsidR="005F73C8" w:rsidRDefault="009147CF" w:rsidP="005F73C8">
      <w:pPr>
        <w:pStyle w:val="a0"/>
      </w:pPr>
      <w:r>
        <w:t>интерпретируемые программные модули;</w:t>
      </w:r>
    </w:p>
    <w:p w14:paraId="310157D5" w14:textId="21DD4828" w:rsidR="00C328FE" w:rsidRPr="00834665" w:rsidRDefault="00C328FE" w:rsidP="005F73C8">
      <w:pPr>
        <w:pStyle w:val="a0"/>
      </w:pPr>
      <w:r>
        <w:t>программные модули, реализующие логику расчета суточной нормы калорий и макронутриентов</w:t>
      </w:r>
    </w:p>
    <w:p w14:paraId="0642C9E3" w14:textId="5221F754" w:rsidR="005F73C8" w:rsidRPr="00834665" w:rsidRDefault="00C328FE" w:rsidP="005F73C8">
      <w:pPr>
        <w:pStyle w:val="a0"/>
      </w:pPr>
      <w:r>
        <w:t>э</w:t>
      </w:r>
      <w:r w:rsidR="005F73C8" w:rsidRPr="00834665">
        <w:t>ксплуатационная документация (Руководство пользователя).</w:t>
      </w:r>
    </w:p>
    <w:p w14:paraId="62642DEC" w14:textId="49E83423" w:rsidR="00191ECA" w:rsidRPr="005C59FC" w:rsidRDefault="00191ECA" w:rsidP="00191ECA">
      <w:pPr>
        <w:rPr>
          <w:lang w:val="en-US"/>
        </w:rPr>
      </w:pPr>
    </w:p>
    <w:p w14:paraId="6C2511C2" w14:textId="652720A8" w:rsidR="00191ECA" w:rsidRPr="005C59FC" w:rsidRDefault="00191ECA" w:rsidP="00191ECA">
      <w:pPr>
        <w:rPr>
          <w:lang w:val="en-US"/>
        </w:rPr>
      </w:pPr>
      <w:r w:rsidRPr="005C59FC">
        <w:rPr>
          <w:lang w:val="en-US"/>
        </w:rPr>
        <w:br w:type="page"/>
      </w:r>
    </w:p>
    <w:p w14:paraId="794047BB" w14:textId="5AE96A3F" w:rsidR="00A63893" w:rsidRPr="005C59FC" w:rsidRDefault="00191ECA" w:rsidP="00C10B2D">
      <w:pPr>
        <w:pStyle w:val="1"/>
      </w:pPr>
      <w:bookmarkStart w:id="5" w:name="_Toc230604488"/>
      <w:r w:rsidRPr="005C59FC">
        <w:lastRenderedPageBreak/>
        <w:t>Цель испытаний</w:t>
      </w:r>
      <w:bookmarkEnd w:id="5"/>
    </w:p>
    <w:p w14:paraId="36F81FF2" w14:textId="369A7EF8" w:rsidR="00191ECA" w:rsidRPr="005F73C8" w:rsidRDefault="00F45219" w:rsidP="00191ECA">
      <w:r w:rsidRPr="00F45219">
        <w:t>Целью проведения испытаний является проверка соответствия разработанного программного обеспечения требованиям Технического задания. Программа испытаний должна удостоверить корректность математических расчетов суточной нормы калорий и макронутриентов. Также целью является оценка устойчивости работы алгоритмов защиты от некорректного ввода и проверка удобства взаимодействия пользователя с графическим интерфейсом калькулятора.</w:t>
      </w:r>
    </w:p>
    <w:p w14:paraId="379EBD6A" w14:textId="67EE5330" w:rsidR="00191ECA" w:rsidRPr="005F73C8" w:rsidRDefault="00191ECA" w:rsidP="00191ECA">
      <w:r w:rsidRPr="005F73C8">
        <w:br w:type="page"/>
      </w:r>
    </w:p>
    <w:p w14:paraId="564A69A1" w14:textId="35A25EEC" w:rsidR="00BE73DE" w:rsidRPr="005C59FC" w:rsidRDefault="00BE73DE" w:rsidP="00BE73DE">
      <w:pPr>
        <w:pStyle w:val="1"/>
      </w:pPr>
      <w:bookmarkStart w:id="6" w:name="_Toc230604489"/>
      <w:r w:rsidRPr="005C59FC">
        <w:lastRenderedPageBreak/>
        <w:t>Общие положения</w:t>
      </w:r>
      <w:bookmarkEnd w:id="6"/>
      <w:r w:rsidRPr="005C59FC">
        <w:t xml:space="preserve"> </w:t>
      </w:r>
    </w:p>
    <w:p w14:paraId="7FC316A2" w14:textId="52BDABEA" w:rsidR="00BE73DE" w:rsidRDefault="00BE73DE" w:rsidP="00BE73DE">
      <w:pPr>
        <w:pStyle w:val="2"/>
        <w:rPr>
          <w:szCs w:val="24"/>
        </w:rPr>
      </w:pPr>
      <w:bookmarkStart w:id="7" w:name="_Toc135483142"/>
      <w:bookmarkStart w:id="8" w:name="_Toc161917658"/>
      <w:bookmarkStart w:id="9" w:name="_Toc230604490"/>
      <w:r w:rsidRPr="005C59FC">
        <w:rPr>
          <w:szCs w:val="24"/>
        </w:rPr>
        <w:t>Перечень руководящих документов</w:t>
      </w:r>
      <w:bookmarkEnd w:id="7"/>
      <w:bookmarkEnd w:id="8"/>
      <w:bookmarkEnd w:id="9"/>
    </w:p>
    <w:p w14:paraId="124D8212" w14:textId="067DD833" w:rsidR="000E3FC6" w:rsidRDefault="000E3FC6" w:rsidP="000E3FC6">
      <w:r>
        <w:t>Приёмочные испытания калькулятора калорий проводятся на основании следующих документов:</w:t>
      </w:r>
    </w:p>
    <w:p w14:paraId="4283BA2A" w14:textId="76881E5F" w:rsidR="000E3FC6" w:rsidRDefault="000E3FC6" w:rsidP="000E3FC6">
      <w:pPr>
        <w:pStyle w:val="a0"/>
      </w:pPr>
      <w:r>
        <w:t>утверждённое техническое задание на разработку приложения «Калькулятор калорий»;</w:t>
      </w:r>
    </w:p>
    <w:p w14:paraId="5289BDFD" w14:textId="54A6AA68" w:rsidR="000E3FC6" w:rsidRDefault="000E3FC6" w:rsidP="000E3FC6">
      <w:pPr>
        <w:pStyle w:val="a0"/>
      </w:pPr>
      <w:r>
        <w:t>настоящая программа и методика приёмочных испытаний;</w:t>
      </w:r>
    </w:p>
    <w:p w14:paraId="094A7FDC" w14:textId="05677167" w:rsidR="000E3FC6" w:rsidRDefault="000E3FC6" w:rsidP="000E3FC6">
      <w:pPr>
        <w:pStyle w:val="a0"/>
      </w:pPr>
      <w:r>
        <w:t xml:space="preserve">ГОСТ Р 59792-2021; </w:t>
      </w:r>
    </w:p>
    <w:p w14:paraId="0EABD52F" w14:textId="0DD5ED55" w:rsidR="000E3FC6" w:rsidRPr="000E3FC6" w:rsidRDefault="000E3FC6" w:rsidP="000E3FC6">
      <w:pPr>
        <w:pStyle w:val="a0"/>
      </w:pPr>
      <w:r>
        <w:t>ГОСТ Р 59795-2021.</w:t>
      </w:r>
    </w:p>
    <w:p w14:paraId="7A483A30" w14:textId="603218B6" w:rsidR="00BE73DE" w:rsidRDefault="00BE73DE" w:rsidP="00BE73DE">
      <w:pPr>
        <w:pStyle w:val="2"/>
        <w:rPr>
          <w:szCs w:val="24"/>
        </w:rPr>
      </w:pPr>
      <w:bookmarkStart w:id="10" w:name="_Toc135483143"/>
      <w:bookmarkStart w:id="11" w:name="_Toc161917659"/>
      <w:bookmarkStart w:id="12" w:name="_Toc230604491"/>
      <w:r w:rsidRPr="005C59FC">
        <w:rPr>
          <w:szCs w:val="24"/>
        </w:rPr>
        <w:t>Место и продолжительность испытаний</w:t>
      </w:r>
      <w:bookmarkEnd w:id="10"/>
      <w:bookmarkEnd w:id="11"/>
      <w:bookmarkEnd w:id="12"/>
    </w:p>
    <w:p w14:paraId="37737ACE" w14:textId="0999E6C3" w:rsidR="00F45219" w:rsidRPr="00F45219" w:rsidRDefault="00F45219" w:rsidP="00F45219">
      <w:r>
        <w:t>Место проведения испытаний – площадка Заказчика.</w:t>
      </w:r>
      <w:r w:rsidR="00F256E9">
        <w:t xml:space="preserve"> </w:t>
      </w:r>
      <w:r>
        <w:t>Продолжительность испытаний устанавливается приказом Заказчика о составе приёмочной комиссии и проведении приёмочных испытаний.</w:t>
      </w:r>
    </w:p>
    <w:p w14:paraId="3FED2EA9" w14:textId="2DDD0DB7" w:rsidR="00BE73DE" w:rsidRDefault="00BE73DE" w:rsidP="00BE73DE">
      <w:pPr>
        <w:pStyle w:val="2"/>
        <w:rPr>
          <w:szCs w:val="24"/>
        </w:rPr>
      </w:pPr>
      <w:bookmarkStart w:id="13" w:name="_Toc135483144"/>
      <w:bookmarkStart w:id="14" w:name="_Toc161917660"/>
      <w:bookmarkStart w:id="15" w:name="_Toc230604492"/>
      <w:r w:rsidRPr="005C59FC">
        <w:rPr>
          <w:szCs w:val="24"/>
        </w:rPr>
        <w:t>Организации, участвующие в испытаниях</w:t>
      </w:r>
      <w:bookmarkEnd w:id="13"/>
      <w:bookmarkEnd w:id="14"/>
      <w:bookmarkEnd w:id="15"/>
    </w:p>
    <w:p w14:paraId="2772B755" w14:textId="77777777" w:rsidR="00F45219" w:rsidRPr="00724177" w:rsidRDefault="00F45219" w:rsidP="00F45219">
      <w:pPr>
        <w:pStyle w:val="afc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В приёмочных испытаниях участвуют представители преподава</w:t>
      </w:r>
      <w:r>
        <w:rPr>
          <w:color w:val="000000" w:themeColor="text1"/>
          <w:sz w:val="24"/>
        </w:rPr>
        <w:t>тельского состава Колледжа ФГБОУ ВО «Вятский государственный университет»</w:t>
      </w:r>
      <w:r w:rsidRPr="00724177">
        <w:rPr>
          <w:color w:val="000000" w:themeColor="text1"/>
          <w:sz w:val="24"/>
        </w:rPr>
        <w:t>:</w:t>
      </w:r>
    </w:p>
    <w:p w14:paraId="76F00CD8" w14:textId="77777777" w:rsidR="00F45219" w:rsidRPr="00724177" w:rsidRDefault="00F45219" w:rsidP="00F45219">
      <w:pPr>
        <w:pStyle w:val="vguList2"/>
        <w:tabs>
          <w:tab w:val="num" w:pos="0"/>
        </w:tabs>
        <w:ind w:firstLine="851"/>
      </w:pPr>
      <w:r>
        <w:t>Чистяков Геннадий Андреевич – р</w:t>
      </w:r>
      <w:r w:rsidRPr="00724177">
        <w:t xml:space="preserve">уководитель образовательной программы </w:t>
      </w:r>
      <w:r>
        <w:t xml:space="preserve">по специальности 09.02.07 </w:t>
      </w:r>
      <w:r w:rsidRPr="00724177">
        <w:t xml:space="preserve">«Информационные системы и программирование»; </w:t>
      </w:r>
    </w:p>
    <w:p w14:paraId="7229B9EB" w14:textId="77777777" w:rsidR="00F45219" w:rsidRPr="00724177" w:rsidRDefault="00F45219" w:rsidP="00F45219">
      <w:pPr>
        <w:pStyle w:val="vguList2"/>
        <w:tabs>
          <w:tab w:val="num" w:pos="0"/>
        </w:tabs>
        <w:ind w:firstLine="851"/>
      </w:pPr>
      <w:r>
        <w:t>Ржаникова Елена Дмитриевна – преподаватель по МДК 05.05 «Анализ и разработка технических заданий»</w:t>
      </w:r>
      <w:r w:rsidRPr="00724177">
        <w:t xml:space="preserve">; </w:t>
      </w:r>
    </w:p>
    <w:p w14:paraId="45CE6B86" w14:textId="77777777" w:rsidR="00F45219" w:rsidRDefault="00F45219" w:rsidP="00F45219">
      <w:pPr>
        <w:pStyle w:val="vguList2"/>
        <w:tabs>
          <w:tab w:val="num" w:pos="0"/>
        </w:tabs>
        <w:ind w:firstLine="851"/>
      </w:pPr>
      <w:r>
        <w:t>Крутиков Александр Константинович – п</w:t>
      </w:r>
      <w:r w:rsidRPr="00724177">
        <w:t xml:space="preserve">реподаватель по </w:t>
      </w:r>
      <w:r>
        <w:t>учебной практике УП 05</w:t>
      </w:r>
      <w:r w:rsidRPr="00724177">
        <w:t>;</w:t>
      </w:r>
    </w:p>
    <w:p w14:paraId="1AFFD6F6" w14:textId="77777777" w:rsidR="00F45219" w:rsidRPr="00724177" w:rsidRDefault="00F45219" w:rsidP="00F45219">
      <w:pPr>
        <w:pStyle w:val="vguList2"/>
        <w:tabs>
          <w:tab w:val="num" w:pos="0"/>
        </w:tabs>
        <w:ind w:firstLine="851"/>
      </w:pPr>
      <w:r>
        <w:t>Самоделкин Павел Андреевич – преподаватель по МДК 06.01 «Внедрение информационных систем».</w:t>
      </w:r>
    </w:p>
    <w:p w14:paraId="5EA628A9" w14:textId="47FE769E" w:rsidR="00F45219" w:rsidRPr="00992E5D" w:rsidRDefault="00F45219" w:rsidP="00992E5D">
      <w:pPr>
        <w:pStyle w:val="afc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Исполнитель: студент группы ИСПк-</w:t>
      </w:r>
      <w:r>
        <w:rPr>
          <w:color w:val="000000" w:themeColor="text1"/>
          <w:sz w:val="24"/>
        </w:rPr>
        <w:t>202-52</w:t>
      </w:r>
      <w:r w:rsidRPr="00724177">
        <w:rPr>
          <w:color w:val="000000" w:themeColor="text1"/>
          <w:sz w:val="24"/>
        </w:rPr>
        <w:t>-00</w:t>
      </w:r>
      <w:r>
        <w:rPr>
          <w:color w:val="000000" w:themeColor="text1"/>
          <w:sz w:val="24"/>
        </w:rPr>
        <w:t xml:space="preserve"> Мокерова Мария Вячеславовна.</w:t>
      </w:r>
    </w:p>
    <w:p w14:paraId="0B9E2337" w14:textId="1D04D025" w:rsidR="00BE73DE" w:rsidRPr="005C59FC" w:rsidRDefault="00BE73DE" w:rsidP="00BE73DE">
      <w:pPr>
        <w:pStyle w:val="2"/>
        <w:rPr>
          <w:szCs w:val="24"/>
        </w:rPr>
      </w:pPr>
      <w:bookmarkStart w:id="16" w:name="_Toc135483145"/>
      <w:bookmarkStart w:id="17" w:name="_Toc161917661"/>
      <w:bookmarkStart w:id="18" w:name="_Toc230604493"/>
      <w:r w:rsidRPr="005C59FC">
        <w:rPr>
          <w:szCs w:val="24"/>
        </w:rPr>
        <w:t>Перечень предъявляемых на испытания документов</w:t>
      </w:r>
      <w:bookmarkEnd w:id="16"/>
      <w:bookmarkEnd w:id="17"/>
      <w:bookmarkEnd w:id="18"/>
    </w:p>
    <w:p w14:paraId="0B29902C" w14:textId="77777777" w:rsidR="005F73C8" w:rsidRPr="00834665" w:rsidRDefault="005F73C8" w:rsidP="005F73C8">
      <w:r>
        <w:t>Перечень предъявляемых документов:</w:t>
      </w:r>
    </w:p>
    <w:p w14:paraId="548CA593" w14:textId="5C0668DB" w:rsidR="005F73C8" w:rsidRPr="00834665" w:rsidRDefault="00035915" w:rsidP="005F73C8">
      <w:pPr>
        <w:pStyle w:val="a0"/>
      </w:pPr>
      <w:r w:rsidRPr="00834665">
        <w:t>техническое задание</w:t>
      </w:r>
      <w:r>
        <w:t>;</w:t>
      </w:r>
    </w:p>
    <w:p w14:paraId="32B8DE15" w14:textId="5A544EA4" w:rsidR="005F73C8" w:rsidRPr="00834665" w:rsidRDefault="00035915" w:rsidP="005F73C8">
      <w:pPr>
        <w:pStyle w:val="a0"/>
      </w:pPr>
      <w:r w:rsidRPr="00834665">
        <w:t>программа и методика испытаний</w:t>
      </w:r>
      <w:r>
        <w:t>;</w:t>
      </w:r>
    </w:p>
    <w:p w14:paraId="792C91C2" w14:textId="786867CA" w:rsidR="005F73C8" w:rsidRPr="005C59FC" w:rsidRDefault="00035915" w:rsidP="005F73C8">
      <w:pPr>
        <w:pStyle w:val="a0"/>
      </w:pPr>
      <w:r w:rsidRPr="00834665">
        <w:t>руководство пользователя.</w:t>
      </w:r>
    </w:p>
    <w:p w14:paraId="3DEFAD66" w14:textId="34FF1E2B" w:rsidR="00BE73DE" w:rsidRPr="005C59FC" w:rsidRDefault="00BE73DE">
      <w:pPr>
        <w:spacing w:before="0" w:after="200" w:line="276" w:lineRule="auto"/>
        <w:ind w:firstLine="0"/>
        <w:contextualSpacing w:val="0"/>
        <w:jc w:val="left"/>
      </w:pPr>
    </w:p>
    <w:p w14:paraId="38600864" w14:textId="74C455A9" w:rsidR="00592879" w:rsidRPr="005C59FC" w:rsidRDefault="002D6241" w:rsidP="00592879">
      <w:pPr>
        <w:pStyle w:val="1"/>
      </w:pPr>
      <w:bookmarkStart w:id="19" w:name="_Toc230604494"/>
      <w:r w:rsidRPr="005C59FC">
        <w:lastRenderedPageBreak/>
        <w:t>Объем испытаний</w:t>
      </w:r>
      <w:bookmarkEnd w:id="19"/>
    </w:p>
    <w:p w14:paraId="41078D8B" w14:textId="693DE3B6" w:rsidR="00F91124" w:rsidRDefault="002D6241" w:rsidP="000E3FC6">
      <w:pPr>
        <w:pStyle w:val="2"/>
        <w:spacing w:after="140"/>
      </w:pPr>
      <w:bookmarkStart w:id="20" w:name="_Toc135483147"/>
      <w:bookmarkStart w:id="21" w:name="_Toc161917663"/>
      <w:bookmarkStart w:id="22" w:name="_Toc230604495"/>
      <w:r w:rsidRPr="005C59FC">
        <w:t xml:space="preserve">Перечень этапов испытаний и </w:t>
      </w:r>
      <w:r w:rsidRPr="000E3FC6">
        <w:t>проверок</w:t>
      </w:r>
      <w:bookmarkEnd w:id="20"/>
      <w:bookmarkEnd w:id="21"/>
      <w:bookmarkEnd w:id="22"/>
    </w:p>
    <w:p w14:paraId="438B3632" w14:textId="77777777" w:rsidR="00623E6D" w:rsidRPr="00623E6D" w:rsidRDefault="00623E6D" w:rsidP="00623E6D">
      <w:r w:rsidRPr="00623E6D">
        <w:t>Приемочные испытания программного обеспечения «Калькулятор калорий» включают в себя следующие последовательные этапы:</w:t>
      </w:r>
    </w:p>
    <w:p w14:paraId="4EAAEEA9" w14:textId="50B31311" w:rsidR="00623E6D" w:rsidRPr="00623E6D" w:rsidRDefault="00623E6D" w:rsidP="00623E6D">
      <w:pPr>
        <w:pStyle w:val="a0"/>
      </w:pPr>
      <w:r w:rsidRPr="00623E6D">
        <w:t xml:space="preserve">Проверка документации </w:t>
      </w:r>
      <w:r>
        <w:t>–</w:t>
      </w:r>
      <w:r w:rsidRPr="00623E6D">
        <w:t xml:space="preserve"> оценка наличия и качества всех сопроводительных материалов. </w:t>
      </w:r>
    </w:p>
    <w:p w14:paraId="0E92A2B6" w14:textId="1CA5BBE6" w:rsidR="00623E6D" w:rsidRPr="00623E6D" w:rsidRDefault="00623E6D" w:rsidP="00623E6D">
      <w:pPr>
        <w:pStyle w:val="a0"/>
      </w:pPr>
      <w:r w:rsidRPr="00623E6D">
        <w:t xml:space="preserve">Проверка запуска </w:t>
      </w:r>
      <w:r>
        <w:t>–</w:t>
      </w:r>
      <w:r w:rsidRPr="00623E6D">
        <w:t xml:space="preserve"> контроль успешного открытия главного окна программы на испытательном стенде. </w:t>
      </w:r>
    </w:p>
    <w:p w14:paraId="2A78E760" w14:textId="579ABF6B" w:rsidR="00623E6D" w:rsidRPr="00623E6D" w:rsidRDefault="00623E6D" w:rsidP="00623E6D">
      <w:pPr>
        <w:pStyle w:val="a0"/>
      </w:pPr>
      <w:r w:rsidRPr="00623E6D">
        <w:t xml:space="preserve">Проверка интерфейса </w:t>
      </w:r>
      <w:r>
        <w:t>–</w:t>
      </w:r>
      <w:r w:rsidRPr="00623E6D">
        <w:t xml:space="preserve"> визуальный контроль доступности и корректности отображения всех полей, кнопок и переключателей. </w:t>
      </w:r>
    </w:p>
    <w:p w14:paraId="7B511DBF" w14:textId="2EF49280" w:rsidR="00623E6D" w:rsidRPr="00623E6D" w:rsidRDefault="00623E6D" w:rsidP="00623E6D">
      <w:pPr>
        <w:pStyle w:val="a0"/>
      </w:pPr>
      <w:r w:rsidRPr="00623E6D">
        <w:t xml:space="preserve">Проверка валидации и безопасности </w:t>
      </w:r>
      <w:r>
        <w:t>–</w:t>
      </w:r>
      <w:r w:rsidRPr="00623E6D">
        <w:t xml:space="preserve"> тестирование ограничений на ввод некорректных символов, контроля индекса массы тела и выдачи предупреждений</w:t>
      </w:r>
      <w:r>
        <w:t>.</w:t>
      </w:r>
    </w:p>
    <w:p w14:paraId="71EF1A5A" w14:textId="591427B3" w:rsidR="00623E6D" w:rsidRPr="00623E6D" w:rsidRDefault="00623E6D" w:rsidP="00623E6D">
      <w:pPr>
        <w:pStyle w:val="a0"/>
      </w:pPr>
      <w:r w:rsidRPr="00623E6D">
        <w:t xml:space="preserve">Проверка математической логики </w:t>
      </w:r>
      <w:r>
        <w:t>–</w:t>
      </w:r>
      <w:r w:rsidRPr="00623E6D">
        <w:t xml:space="preserve"> верификация правильности расчета нормы калорий и распределения БЖУ по выбранным формулам. </w:t>
      </w:r>
    </w:p>
    <w:p w14:paraId="7CD2D32C" w14:textId="1787DD68" w:rsidR="00623E6D" w:rsidRPr="00623E6D" w:rsidRDefault="00623E6D" w:rsidP="00623E6D">
      <w:pPr>
        <w:pStyle w:val="a0"/>
      </w:pPr>
      <w:r w:rsidRPr="00623E6D">
        <w:t xml:space="preserve">Проверка сброса и закрытия </w:t>
      </w:r>
      <w:r>
        <w:t>–</w:t>
      </w:r>
      <w:r w:rsidRPr="00623E6D">
        <w:t xml:space="preserve"> контроль очистки введенных данных и штатного выгрузки программы из системы. </w:t>
      </w:r>
    </w:p>
    <w:p w14:paraId="3EFC2F27" w14:textId="77777777" w:rsidR="00623E6D" w:rsidRPr="00623E6D" w:rsidRDefault="00623E6D" w:rsidP="00623E6D">
      <w:r w:rsidRPr="00623E6D">
        <w:t>Приемочные испытания включают в себя проверку:</w:t>
      </w:r>
    </w:p>
    <w:p w14:paraId="6BA9C1DC" w14:textId="77777777" w:rsidR="00623E6D" w:rsidRPr="00623E6D" w:rsidRDefault="00623E6D" w:rsidP="00623E6D">
      <w:pPr>
        <w:pStyle w:val="a0"/>
      </w:pPr>
      <w:r w:rsidRPr="00623E6D">
        <w:t xml:space="preserve">полноты и качества реализации функций, указанных в техническом задании; </w:t>
      </w:r>
    </w:p>
    <w:p w14:paraId="6A7EF4D4" w14:textId="77777777" w:rsidR="00623E6D" w:rsidRPr="00623E6D" w:rsidRDefault="00623E6D" w:rsidP="00623E6D">
      <w:pPr>
        <w:pStyle w:val="a0"/>
      </w:pPr>
      <w:r w:rsidRPr="00623E6D">
        <w:t xml:space="preserve">простоты диалога и возможности работы пользователей с интерфейсом без специальной подготовки; </w:t>
      </w:r>
    </w:p>
    <w:p w14:paraId="2383560A" w14:textId="77777777" w:rsidR="00623E6D" w:rsidRPr="00623E6D" w:rsidRDefault="00623E6D" w:rsidP="00623E6D">
      <w:pPr>
        <w:pStyle w:val="a0"/>
      </w:pPr>
      <w:r w:rsidRPr="00623E6D">
        <w:t xml:space="preserve">практической выполнимости защитных алгоритмов (соблюдение минимальных безопасных порогов калорийности для мужчин и женщин). </w:t>
      </w:r>
    </w:p>
    <w:p w14:paraId="4D0F4268" w14:textId="0B541A80" w:rsidR="00A52CF3" w:rsidRDefault="002D6241" w:rsidP="00A52CF3">
      <w:pPr>
        <w:pStyle w:val="2"/>
        <w:rPr>
          <w:szCs w:val="24"/>
        </w:rPr>
      </w:pPr>
      <w:bookmarkStart w:id="23" w:name="_Toc161917664"/>
      <w:bookmarkStart w:id="24" w:name="_Toc230604496"/>
      <w:r w:rsidRPr="005C59FC">
        <w:rPr>
          <w:szCs w:val="24"/>
        </w:rPr>
        <w:t>Последовательность проведения</w:t>
      </w:r>
      <w:bookmarkEnd w:id="23"/>
      <w:bookmarkEnd w:id="24"/>
    </w:p>
    <w:p w14:paraId="21410107" w14:textId="1741CC13" w:rsidR="00D433EC" w:rsidRPr="00060355" w:rsidRDefault="00D433EC" w:rsidP="00D433EC">
      <w:r w:rsidRPr="00060355">
        <w:t>Испытания проводятся последовательно согласно методике, описанной в</w:t>
      </w:r>
      <w:r w:rsidR="00F45219">
        <w:t xml:space="preserve"> П</w:t>
      </w:r>
      <w:r w:rsidRPr="00060355">
        <w:t>риложении А.</w:t>
      </w:r>
      <w:r>
        <w:t xml:space="preserve"> </w:t>
      </w:r>
      <w:r w:rsidRPr="00060355">
        <w:t>Переход к следующему тесту осуществляется независимо от результатов предыдущего,</w:t>
      </w:r>
      <w:r>
        <w:t xml:space="preserve"> </w:t>
      </w:r>
      <w:r w:rsidRPr="00060355">
        <w:t>однако критические ошибки запуска могут прервать цикл испытаний.</w:t>
      </w:r>
    </w:p>
    <w:p w14:paraId="52EDEC11" w14:textId="5AC7C3BD" w:rsidR="00A52CF3" w:rsidRDefault="002D6241" w:rsidP="00847368">
      <w:pPr>
        <w:pStyle w:val="2"/>
        <w:rPr>
          <w:szCs w:val="24"/>
        </w:rPr>
      </w:pPr>
      <w:bookmarkStart w:id="25" w:name="_Toc161917665"/>
      <w:bookmarkStart w:id="26" w:name="_Toc230604497"/>
      <w:r w:rsidRPr="005C59FC">
        <w:rPr>
          <w:szCs w:val="24"/>
        </w:rPr>
        <w:t>Требования по испытаниям программных средств</w:t>
      </w:r>
      <w:bookmarkEnd w:id="25"/>
      <w:bookmarkEnd w:id="26"/>
    </w:p>
    <w:p w14:paraId="305B756E" w14:textId="55408FDF" w:rsidR="00F45219" w:rsidRPr="00F45219" w:rsidRDefault="00F256E9" w:rsidP="00F45219">
      <w:r w:rsidRPr="00F256E9">
        <w:t>Испытания программного обеспечения калькулятора калорий проводятся в соответствии с последовательностью, указанной в Приложении А. Дополнительные требования к испытаниям не предъявляются.</w:t>
      </w:r>
    </w:p>
    <w:p w14:paraId="65EBEE70" w14:textId="7BBDEE04" w:rsidR="00847368" w:rsidRPr="005C59FC" w:rsidRDefault="002D6241" w:rsidP="00535150">
      <w:pPr>
        <w:pStyle w:val="2"/>
        <w:rPr>
          <w:szCs w:val="24"/>
        </w:rPr>
      </w:pPr>
      <w:bookmarkStart w:id="27" w:name="_Toc161917666"/>
      <w:bookmarkStart w:id="28" w:name="_Toc230604498"/>
      <w:r w:rsidRPr="005C59FC">
        <w:rPr>
          <w:szCs w:val="24"/>
        </w:rPr>
        <w:lastRenderedPageBreak/>
        <w:t>Перечень работ, проводимых после завершения испытаний</w:t>
      </w:r>
      <w:bookmarkEnd w:id="27"/>
      <w:bookmarkEnd w:id="28"/>
    </w:p>
    <w:p w14:paraId="406106AA" w14:textId="4B74C464" w:rsidR="002D6241" w:rsidRPr="005C59FC" w:rsidRDefault="00D433EC" w:rsidP="00D433EC">
      <w:r w:rsidRPr="00D433EC">
        <w:t xml:space="preserve">По завершении испытаний составляется протокол проведения приемочных испытаний, прописанных в </w:t>
      </w:r>
      <w:r w:rsidR="00F45219">
        <w:t>П</w:t>
      </w:r>
      <w:r w:rsidRPr="00D433EC">
        <w:t>риложении Б. В случае выявления несоответствий формируется перечень доработок с указанием сроков их устранения.</w:t>
      </w:r>
    </w:p>
    <w:p w14:paraId="12268ADC" w14:textId="6BA9DE1B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41CED6DE" w14:textId="4268A77E" w:rsidR="00592879" w:rsidRPr="005C59FC" w:rsidRDefault="002D6241" w:rsidP="00E61B22">
      <w:pPr>
        <w:pStyle w:val="1"/>
        <w:rPr>
          <w:szCs w:val="24"/>
        </w:rPr>
      </w:pPr>
      <w:bookmarkStart w:id="29" w:name="_Toc135483151"/>
      <w:bookmarkStart w:id="30" w:name="_Toc161917667"/>
      <w:bookmarkStart w:id="31" w:name="_Toc230604499"/>
      <w:r w:rsidRPr="005C59FC">
        <w:rPr>
          <w:szCs w:val="24"/>
        </w:rPr>
        <w:lastRenderedPageBreak/>
        <w:t>Условия и порядок проведения испытаний</w:t>
      </w:r>
      <w:bookmarkEnd w:id="29"/>
      <w:bookmarkEnd w:id="30"/>
      <w:bookmarkEnd w:id="31"/>
    </w:p>
    <w:p w14:paraId="709459E5" w14:textId="3924309A" w:rsidR="009147CF" w:rsidRDefault="009147CF" w:rsidP="009147CF">
      <w:r>
        <w:t xml:space="preserve">Для проведения испытаний программного продукта </w:t>
      </w:r>
      <w:proofErr w:type="spellStart"/>
      <w:r w:rsidR="00B67B43">
        <w:t>пк</w:t>
      </w:r>
      <w:proofErr w:type="spellEnd"/>
      <w:r w:rsidR="00B67B43">
        <w:t xml:space="preserve"> </w:t>
      </w:r>
      <w:r>
        <w:t>должен функционировать под управлением ОС Windows 10/11 с установленным интерпретатором Python версии 3.8 или выше. Порядок запуска программного продукта для проведения проверок:</w:t>
      </w:r>
    </w:p>
    <w:p w14:paraId="536FD7C7" w14:textId="77777777" w:rsidR="009147CF" w:rsidRPr="009147CF" w:rsidRDefault="009147CF" w:rsidP="009147CF">
      <w:pPr>
        <w:pStyle w:val="a0"/>
      </w:pPr>
      <w:r w:rsidRPr="009147CF">
        <w:t>Открыть консоль управления в целевом каталоге с исходным кодом.</w:t>
      </w:r>
    </w:p>
    <w:p w14:paraId="4F26382F" w14:textId="77777777" w:rsidR="009147CF" w:rsidRPr="009147CF" w:rsidRDefault="009147CF" w:rsidP="009147CF">
      <w:pPr>
        <w:pStyle w:val="a0"/>
      </w:pPr>
      <w:r w:rsidRPr="009147CF">
        <w:t xml:space="preserve">Ввести команду запуска интерпретатора: </w:t>
      </w:r>
      <w:proofErr w:type="spellStart"/>
      <w:r w:rsidRPr="009147CF">
        <w:t>python</w:t>
      </w:r>
      <w:proofErr w:type="spellEnd"/>
      <w:r w:rsidRPr="009147CF">
        <w:t xml:space="preserve"> main.py.</w:t>
      </w:r>
    </w:p>
    <w:p w14:paraId="43EE75AC" w14:textId="09CC8C7C" w:rsidR="000664F4" w:rsidRPr="009147CF" w:rsidRDefault="009147CF" w:rsidP="009147CF">
      <w:pPr>
        <w:pStyle w:val="a0"/>
      </w:pPr>
      <w:r w:rsidRPr="009147CF">
        <w:t>Убедиться в корректном открытии главного графического окна.</w:t>
      </w:r>
    </w:p>
    <w:p w14:paraId="6AFA4005" w14:textId="1D76FF92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092F632B" w14:textId="13929902" w:rsidR="00E61B22" w:rsidRPr="005C59FC" w:rsidRDefault="002D6241" w:rsidP="00E61B22">
      <w:pPr>
        <w:pStyle w:val="1"/>
        <w:rPr>
          <w:szCs w:val="24"/>
        </w:rPr>
      </w:pPr>
      <w:bookmarkStart w:id="32" w:name="_Toc135483152"/>
      <w:bookmarkStart w:id="33" w:name="_Toc161917668"/>
      <w:bookmarkStart w:id="34" w:name="_Toc230604500"/>
      <w:r w:rsidRPr="005C59FC">
        <w:rPr>
          <w:szCs w:val="24"/>
        </w:rPr>
        <w:lastRenderedPageBreak/>
        <w:t>Материально-техническое обеспечение испытаний</w:t>
      </w:r>
      <w:bookmarkEnd w:id="32"/>
      <w:bookmarkEnd w:id="33"/>
      <w:bookmarkEnd w:id="34"/>
    </w:p>
    <w:p w14:paraId="0FE5A449" w14:textId="77777777" w:rsidR="00D433EC" w:rsidRPr="000D6B33" w:rsidRDefault="00D433EC" w:rsidP="00D433EC">
      <w:r w:rsidRPr="000D6B33">
        <w:t>Для проведения испытаний предоставляется персональный компьютер, удовлетворяющий</w:t>
      </w:r>
      <w:r>
        <w:t xml:space="preserve"> </w:t>
      </w:r>
      <w:r w:rsidRPr="000D6B33">
        <w:t>следующим минимальным требованиям:</w:t>
      </w:r>
    </w:p>
    <w:p w14:paraId="1B17B878" w14:textId="77777777" w:rsidR="009D3355" w:rsidRPr="00037505" w:rsidRDefault="009D3355" w:rsidP="009D3355">
      <w:pPr>
        <w:pStyle w:val="a0"/>
      </w:pPr>
      <w:r w:rsidRPr="00037505">
        <w:t>процессор с тактовой частотой не менее 1.6 ГГц;</w:t>
      </w:r>
    </w:p>
    <w:p w14:paraId="780CA09E" w14:textId="77777777" w:rsidR="009D3355" w:rsidRPr="00037505" w:rsidRDefault="009D3355" w:rsidP="009D3355">
      <w:pPr>
        <w:pStyle w:val="a0"/>
      </w:pPr>
      <w:r w:rsidRPr="00037505">
        <w:t>оперативная память не менее 2 ГБ;</w:t>
      </w:r>
    </w:p>
    <w:p w14:paraId="177AC31D" w14:textId="77777777" w:rsidR="009D3355" w:rsidRPr="00037505" w:rsidRDefault="009D3355" w:rsidP="009D3355">
      <w:pPr>
        <w:pStyle w:val="a0"/>
      </w:pPr>
      <w:r w:rsidRPr="00037505">
        <w:t>свободное место на диске не менее 100 МБ;</w:t>
      </w:r>
    </w:p>
    <w:p w14:paraId="5B9BF0CC" w14:textId="77777777" w:rsidR="009D3355" w:rsidRPr="00037505" w:rsidRDefault="009D3355" w:rsidP="009D3355">
      <w:pPr>
        <w:pStyle w:val="a0"/>
      </w:pPr>
      <w:r w:rsidRPr="00037505">
        <w:t>операционная система Windows 10 или выше;</w:t>
      </w:r>
    </w:p>
    <w:p w14:paraId="0871A3F8" w14:textId="77777777" w:rsidR="009D3355" w:rsidRPr="00037505" w:rsidRDefault="009D3355" w:rsidP="009D3355">
      <w:pPr>
        <w:pStyle w:val="a0"/>
      </w:pPr>
      <w:r w:rsidRPr="00037505">
        <w:t>наличие клавиатуры и монитора.</w:t>
      </w:r>
    </w:p>
    <w:p w14:paraId="7A04A2B0" w14:textId="77777777" w:rsidR="002D6241" w:rsidRPr="005C59FC" w:rsidRDefault="002D6241" w:rsidP="002D6241"/>
    <w:p w14:paraId="0724ECEF" w14:textId="2EA24552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7B2062F0" w14:textId="066E001A" w:rsidR="00127A5A" w:rsidRPr="005C59FC" w:rsidRDefault="002D6241" w:rsidP="00127A5A">
      <w:pPr>
        <w:pStyle w:val="1"/>
        <w:rPr>
          <w:szCs w:val="24"/>
        </w:rPr>
      </w:pPr>
      <w:bookmarkStart w:id="35" w:name="_Toc135483153"/>
      <w:bookmarkStart w:id="36" w:name="_Toc161917669"/>
      <w:bookmarkStart w:id="37" w:name="_Toc230604501"/>
      <w:r w:rsidRPr="005C59FC">
        <w:rPr>
          <w:szCs w:val="24"/>
        </w:rPr>
        <w:lastRenderedPageBreak/>
        <w:t>Метрологическое обеспечение испытаний</w:t>
      </w:r>
      <w:bookmarkEnd w:id="35"/>
      <w:bookmarkEnd w:id="36"/>
      <w:bookmarkEnd w:id="37"/>
    </w:p>
    <w:p w14:paraId="4506A908" w14:textId="75815366" w:rsidR="002D6241" w:rsidRPr="005C59FC" w:rsidRDefault="009D3355" w:rsidP="002D6241">
      <w:r w:rsidRPr="009D3355">
        <w:t>Специальные требования к метрологическому обеспечению испытаний не предъявляются</w:t>
      </w:r>
      <w:r w:rsidR="00156D3F">
        <w:t>.</w:t>
      </w:r>
    </w:p>
    <w:p w14:paraId="0C68FFDE" w14:textId="332C9030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0EEEEB7E" w14:textId="50B2B68A" w:rsidR="002D6241" w:rsidRPr="005C59FC" w:rsidRDefault="002D6241" w:rsidP="008F6FA6">
      <w:pPr>
        <w:pStyle w:val="1"/>
      </w:pPr>
      <w:bookmarkStart w:id="38" w:name="_Toc230604502"/>
      <w:r w:rsidRPr="005C59FC">
        <w:lastRenderedPageBreak/>
        <w:t>Отчетность</w:t>
      </w:r>
      <w:bookmarkEnd w:id="38"/>
    </w:p>
    <w:p w14:paraId="527C71DE" w14:textId="77777777" w:rsidR="00156D3F" w:rsidRDefault="00156D3F" w:rsidP="00156D3F">
      <w:r>
        <w:t>Результаты испытаний программного продукта «Калькулятор калорий», предусмотренные настоящей программой и методикой испытаний, фиксируются в протоколах, содержащих следующие разделы:</w:t>
      </w:r>
    </w:p>
    <w:p w14:paraId="48A6875A" w14:textId="6054063F" w:rsidR="00156D3F" w:rsidRDefault="00156D3F" w:rsidP="00156D3F">
      <w:pPr>
        <w:pStyle w:val="a0"/>
      </w:pPr>
      <w:r>
        <w:t xml:space="preserve"> назначение испытаний и номер раздела требований технического задания на реализацию системы, по которому проводят испытание;</w:t>
      </w:r>
    </w:p>
    <w:p w14:paraId="37A373F8" w14:textId="3473FA3F" w:rsidR="00156D3F" w:rsidRDefault="00156D3F" w:rsidP="00156D3F">
      <w:pPr>
        <w:pStyle w:val="a0"/>
      </w:pPr>
      <w:r>
        <w:t xml:space="preserve"> состав технических и программных средств, используемых при испытаниях;</w:t>
      </w:r>
    </w:p>
    <w:p w14:paraId="14A4B6A1" w14:textId="4DC9093B" w:rsidR="00156D3F" w:rsidRDefault="00156D3F" w:rsidP="00156D3F">
      <w:pPr>
        <w:pStyle w:val="a0"/>
      </w:pPr>
      <w:r>
        <w:t xml:space="preserve"> указание методик, в соответствии с которыми проводились испытания, обработка и оценка результатов;</w:t>
      </w:r>
    </w:p>
    <w:p w14:paraId="0DFF078C" w14:textId="5E1E4D3D" w:rsidR="00156D3F" w:rsidRDefault="00156D3F" w:rsidP="00156D3F">
      <w:pPr>
        <w:pStyle w:val="a0"/>
      </w:pPr>
      <w:r>
        <w:t xml:space="preserve"> условия проведения испытаний и характеристики исходных данных;</w:t>
      </w:r>
    </w:p>
    <w:p w14:paraId="0BD13D29" w14:textId="07BC4E8E" w:rsidR="00156D3F" w:rsidRDefault="00156D3F" w:rsidP="00156D3F">
      <w:pPr>
        <w:pStyle w:val="a0"/>
      </w:pPr>
      <w:r>
        <w:t xml:space="preserve"> средства хранения и условия доступа к тестирующей программе;</w:t>
      </w:r>
    </w:p>
    <w:p w14:paraId="75240351" w14:textId="09226654" w:rsidR="00156D3F" w:rsidRDefault="00156D3F" w:rsidP="00156D3F">
      <w:pPr>
        <w:pStyle w:val="a0"/>
      </w:pPr>
      <w:r>
        <w:t xml:space="preserve"> обобщённые результаты испытаний;</w:t>
      </w:r>
    </w:p>
    <w:p w14:paraId="01A027D3" w14:textId="20CD9038" w:rsidR="00156D3F" w:rsidRDefault="00156D3F" w:rsidP="00156D3F">
      <w:pPr>
        <w:pStyle w:val="a0"/>
      </w:pPr>
      <w:r>
        <w:t xml:space="preserve"> выводы о результатах испытаний и соответствии созданной системы определённому разделу требований технического задания на реализацию программного продукта.  </w:t>
      </w:r>
    </w:p>
    <w:p w14:paraId="4BDF8A15" w14:textId="2A62759B" w:rsidR="002D6241" w:rsidRPr="005C59FC" w:rsidRDefault="00156D3F" w:rsidP="00156D3F">
      <w:r>
        <w:t>Этап проведения предварительных испытаний завершается оформлением акта предварительных и приемочных испытаний программного продукта.</w:t>
      </w:r>
      <w:r w:rsidR="002D6241" w:rsidRPr="005C59FC">
        <w:br w:type="page"/>
      </w:r>
    </w:p>
    <w:p w14:paraId="5F0BE001" w14:textId="6FE6B9FB" w:rsidR="002D6241" w:rsidRPr="005C59FC" w:rsidRDefault="002D6241" w:rsidP="00981AE3">
      <w:pPr>
        <w:pStyle w:val="vguAdditionName"/>
      </w:pPr>
      <w:bookmarkStart w:id="39" w:name="_Toc161917671"/>
      <w:bookmarkStart w:id="40" w:name="_Toc230604503"/>
      <w:r w:rsidRPr="005C59FC">
        <w:lastRenderedPageBreak/>
        <w:t>Методика проведения испытаний</w:t>
      </w:r>
      <w:bookmarkEnd w:id="39"/>
      <w:bookmarkEnd w:id="40"/>
    </w:p>
    <w:p w14:paraId="02F61E5E" w14:textId="64966C54" w:rsidR="00993EC2" w:rsidRDefault="00F54692" w:rsidP="00993EC2">
      <w:r w:rsidRPr="005C59FC">
        <w:t>Методика проведения испытаний программного продукта предполагает последовательное выполнение в указанном порядке действий, указанных в таблице А.1.</w:t>
      </w:r>
    </w:p>
    <w:p w14:paraId="79C6C29B" w14:textId="77777777" w:rsidR="00623F77" w:rsidRPr="005C59FC" w:rsidRDefault="00623F77" w:rsidP="00993EC2"/>
    <w:p w14:paraId="1C490F62" w14:textId="2947AA55" w:rsidR="002D6241" w:rsidRDefault="00653FDC" w:rsidP="008A5ACD">
      <w:pPr>
        <w:ind w:firstLine="0"/>
      </w:pPr>
      <w:r w:rsidRPr="005C59FC">
        <w:t xml:space="preserve">Таблица А.1 – </w:t>
      </w:r>
      <w:r w:rsidR="00F54692" w:rsidRPr="005C59FC">
        <w:t>Порядок</w:t>
      </w:r>
      <w:r w:rsidRPr="005C59FC">
        <w:t xml:space="preserve"> проведения испытаний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2504"/>
        <w:gridCol w:w="3224"/>
        <w:gridCol w:w="3913"/>
      </w:tblGrid>
      <w:tr w:rsidR="001E4FD1" w:rsidRPr="001E4FD1" w14:paraId="386D206E" w14:textId="77777777" w:rsidTr="00D82543">
        <w:trPr>
          <w:trHeight w:val="661"/>
        </w:trPr>
        <w:tc>
          <w:tcPr>
            <w:tcW w:w="560" w:type="dxa"/>
            <w:vAlign w:val="center"/>
            <w:hideMark/>
          </w:tcPr>
          <w:p w14:paraId="606E60AA" w14:textId="77777777" w:rsidR="001E4FD1" w:rsidRPr="001E4FD1" w:rsidRDefault="001E4FD1" w:rsidP="005A52B8">
            <w:pPr>
              <w:pStyle w:val="vgutTableText"/>
              <w:jc w:val="center"/>
              <w:rPr>
                <w:b/>
                <w:bCs/>
              </w:rPr>
            </w:pPr>
            <w:r w:rsidRPr="001E4FD1">
              <w:rPr>
                <w:b/>
                <w:bCs/>
              </w:rPr>
              <w:t>№ п/п</w:t>
            </w:r>
          </w:p>
        </w:tc>
        <w:tc>
          <w:tcPr>
            <w:tcW w:w="2504" w:type="dxa"/>
            <w:vAlign w:val="center"/>
            <w:hideMark/>
          </w:tcPr>
          <w:p w14:paraId="057F3D7E" w14:textId="77777777" w:rsidR="001E4FD1" w:rsidRPr="001E4FD1" w:rsidRDefault="001E4FD1" w:rsidP="005A52B8">
            <w:pPr>
              <w:pStyle w:val="vgutTableText"/>
              <w:jc w:val="center"/>
              <w:rPr>
                <w:b/>
                <w:bCs/>
              </w:rPr>
            </w:pPr>
            <w:r w:rsidRPr="001E4FD1">
              <w:rPr>
                <w:b/>
                <w:bCs/>
              </w:rPr>
              <w:t>Наименование проверки</w:t>
            </w:r>
          </w:p>
        </w:tc>
        <w:tc>
          <w:tcPr>
            <w:tcW w:w="3224" w:type="dxa"/>
            <w:vAlign w:val="center"/>
            <w:hideMark/>
          </w:tcPr>
          <w:p w14:paraId="7D66B52E" w14:textId="77777777" w:rsidR="001E4FD1" w:rsidRPr="001E4FD1" w:rsidRDefault="001E4FD1" w:rsidP="005A52B8">
            <w:pPr>
              <w:pStyle w:val="vgutTableText"/>
              <w:jc w:val="center"/>
              <w:rPr>
                <w:b/>
                <w:bCs/>
              </w:rPr>
            </w:pPr>
            <w:r w:rsidRPr="001E4FD1">
              <w:rPr>
                <w:b/>
                <w:bCs/>
              </w:rPr>
              <w:t>Выполняемые действия</w:t>
            </w:r>
          </w:p>
        </w:tc>
        <w:tc>
          <w:tcPr>
            <w:tcW w:w="3913" w:type="dxa"/>
            <w:vAlign w:val="center"/>
            <w:hideMark/>
          </w:tcPr>
          <w:p w14:paraId="68419E91" w14:textId="77777777" w:rsidR="001E4FD1" w:rsidRPr="001E4FD1" w:rsidRDefault="001E4FD1" w:rsidP="005A52B8">
            <w:pPr>
              <w:pStyle w:val="vgutTableText"/>
              <w:jc w:val="center"/>
              <w:rPr>
                <w:b/>
                <w:bCs/>
              </w:rPr>
            </w:pPr>
            <w:r w:rsidRPr="001E4FD1">
              <w:rPr>
                <w:b/>
                <w:bCs/>
              </w:rPr>
              <w:t>Ожидаемый результат</w:t>
            </w:r>
          </w:p>
        </w:tc>
      </w:tr>
      <w:tr w:rsidR="001E4FD1" w:rsidRPr="001E4FD1" w14:paraId="06110FDF" w14:textId="77777777" w:rsidTr="00D82543">
        <w:trPr>
          <w:trHeight w:val="1020"/>
        </w:trPr>
        <w:tc>
          <w:tcPr>
            <w:tcW w:w="560" w:type="dxa"/>
            <w:vAlign w:val="center"/>
            <w:hideMark/>
          </w:tcPr>
          <w:p w14:paraId="4D81EA30" w14:textId="669CC956" w:rsidR="001E4FD1" w:rsidRPr="001E4FD1" w:rsidRDefault="00620464" w:rsidP="001E4FD1">
            <w:pPr>
              <w:pStyle w:val="vgutTableText"/>
            </w:pPr>
            <w:r>
              <w:t>1</w:t>
            </w:r>
          </w:p>
        </w:tc>
        <w:tc>
          <w:tcPr>
            <w:tcW w:w="2504" w:type="dxa"/>
            <w:vAlign w:val="center"/>
            <w:hideMark/>
          </w:tcPr>
          <w:p w14:paraId="0C01FF32" w14:textId="46953DC4" w:rsidR="001E4FD1" w:rsidRPr="001E4FD1" w:rsidRDefault="001E4FD1" w:rsidP="001E4FD1">
            <w:pPr>
              <w:pStyle w:val="vgutTableText"/>
            </w:pPr>
            <w:r w:rsidRPr="001E4FD1">
              <w:t>Проверка запуска программного продукта</w:t>
            </w:r>
            <w:r w:rsidR="00597AC6">
              <w:t>.</w:t>
            </w:r>
          </w:p>
        </w:tc>
        <w:tc>
          <w:tcPr>
            <w:tcW w:w="3224" w:type="dxa"/>
            <w:vAlign w:val="center"/>
            <w:hideMark/>
          </w:tcPr>
          <w:p w14:paraId="35C3248A" w14:textId="77777777" w:rsidR="00D638CF" w:rsidRDefault="001E4FD1" w:rsidP="00D638CF">
            <w:pPr>
              <w:pStyle w:val="vgutTableText"/>
            </w:pPr>
            <w:r w:rsidRPr="001E4FD1">
              <w:t>1. Запустить приложение.</w:t>
            </w:r>
            <w:r w:rsidR="00D638CF">
              <w:t xml:space="preserve"> </w:t>
            </w:r>
          </w:p>
          <w:p w14:paraId="43A7C6C7" w14:textId="27C46E2B" w:rsidR="001E4FD1" w:rsidRPr="001E4FD1" w:rsidRDefault="001E4FD1" w:rsidP="00D638CF">
            <w:pPr>
              <w:pStyle w:val="vgutTableText"/>
            </w:pPr>
            <w:r w:rsidRPr="001E4FD1">
              <w:t>2. Дождаться открытия главного окна.</w:t>
            </w:r>
          </w:p>
        </w:tc>
        <w:tc>
          <w:tcPr>
            <w:tcW w:w="3913" w:type="dxa"/>
            <w:vAlign w:val="center"/>
            <w:hideMark/>
          </w:tcPr>
          <w:p w14:paraId="1681A12E" w14:textId="77777777" w:rsidR="001E4FD1" w:rsidRPr="001E4FD1" w:rsidRDefault="001E4FD1" w:rsidP="001E4FD1">
            <w:pPr>
              <w:pStyle w:val="vgutTableText"/>
            </w:pPr>
            <w:r w:rsidRPr="001E4FD1">
              <w:t>Главное окно приложения открыто.</w:t>
            </w:r>
          </w:p>
        </w:tc>
      </w:tr>
      <w:tr w:rsidR="001E4FD1" w:rsidRPr="001E4FD1" w14:paraId="08FF4417" w14:textId="77777777" w:rsidTr="00D82543">
        <w:trPr>
          <w:trHeight w:val="1695"/>
        </w:trPr>
        <w:tc>
          <w:tcPr>
            <w:tcW w:w="560" w:type="dxa"/>
            <w:vAlign w:val="center"/>
            <w:hideMark/>
          </w:tcPr>
          <w:p w14:paraId="579A8D4A" w14:textId="12DBB8EB" w:rsidR="001E4FD1" w:rsidRPr="001E4FD1" w:rsidRDefault="00620464" w:rsidP="001E4FD1">
            <w:pPr>
              <w:pStyle w:val="vgutTableText"/>
            </w:pPr>
            <w:r>
              <w:t>2</w:t>
            </w:r>
          </w:p>
        </w:tc>
        <w:tc>
          <w:tcPr>
            <w:tcW w:w="2504" w:type="dxa"/>
            <w:vAlign w:val="center"/>
            <w:hideMark/>
          </w:tcPr>
          <w:p w14:paraId="5F2B4153" w14:textId="77777777" w:rsidR="001E4FD1" w:rsidRPr="001E4FD1" w:rsidRDefault="001E4FD1" w:rsidP="001E4FD1">
            <w:pPr>
              <w:pStyle w:val="vgutTableText"/>
            </w:pPr>
            <w:r w:rsidRPr="001E4FD1">
              <w:t>Проверка отображения элементов интерфейса</w:t>
            </w:r>
          </w:p>
        </w:tc>
        <w:tc>
          <w:tcPr>
            <w:tcW w:w="3224" w:type="dxa"/>
            <w:vAlign w:val="center"/>
            <w:hideMark/>
          </w:tcPr>
          <w:p w14:paraId="1975E725" w14:textId="411EC5BD" w:rsidR="001E4FD1" w:rsidRPr="001E4FD1" w:rsidRDefault="001E4FD1" w:rsidP="001E4FD1">
            <w:pPr>
              <w:pStyle w:val="vgutTableText"/>
            </w:pPr>
            <w:r w:rsidRPr="001E4FD1">
              <w:t>1. Проверить наличие полей ввода.</w:t>
            </w:r>
            <w:r w:rsidR="00A13400">
              <w:t xml:space="preserve"> </w:t>
            </w:r>
            <w:r w:rsidRPr="001E4FD1">
              <w:t>2. Проверить наличие переключателей, списков и кнопок.</w:t>
            </w:r>
            <w:r w:rsidR="00A13400">
              <w:t xml:space="preserve"> </w:t>
            </w:r>
            <w:r w:rsidRPr="001E4FD1">
              <w:t>3. Проверить наличие области отображения результатов.</w:t>
            </w:r>
          </w:p>
        </w:tc>
        <w:tc>
          <w:tcPr>
            <w:tcW w:w="3913" w:type="dxa"/>
            <w:vAlign w:val="center"/>
            <w:hideMark/>
          </w:tcPr>
          <w:p w14:paraId="5B312FAF" w14:textId="77777777" w:rsidR="001E4FD1" w:rsidRPr="001E4FD1" w:rsidRDefault="001E4FD1" w:rsidP="001E4FD1">
            <w:pPr>
              <w:pStyle w:val="vgutTableText"/>
            </w:pPr>
            <w:r w:rsidRPr="001E4FD1">
              <w:t>Элементы интерфейса отображаются.</w:t>
            </w:r>
          </w:p>
        </w:tc>
      </w:tr>
      <w:tr w:rsidR="001E4FD1" w:rsidRPr="001E4FD1" w14:paraId="1603DC17" w14:textId="77777777" w:rsidTr="00D82543">
        <w:trPr>
          <w:trHeight w:val="1340"/>
        </w:trPr>
        <w:tc>
          <w:tcPr>
            <w:tcW w:w="560" w:type="dxa"/>
            <w:vAlign w:val="center"/>
            <w:hideMark/>
          </w:tcPr>
          <w:p w14:paraId="43E3CEF7" w14:textId="668D066A" w:rsidR="001E4FD1" w:rsidRPr="001E4FD1" w:rsidRDefault="00620464" w:rsidP="001E4FD1">
            <w:pPr>
              <w:pStyle w:val="vgutTableText"/>
            </w:pPr>
            <w:r>
              <w:t>3</w:t>
            </w:r>
          </w:p>
        </w:tc>
        <w:tc>
          <w:tcPr>
            <w:tcW w:w="2504" w:type="dxa"/>
            <w:vAlign w:val="center"/>
            <w:hideMark/>
          </w:tcPr>
          <w:p w14:paraId="1587C4CE" w14:textId="666F5E5E" w:rsidR="001E4FD1" w:rsidRPr="001E4FD1" w:rsidRDefault="001E4FD1" w:rsidP="001E4FD1">
            <w:pPr>
              <w:pStyle w:val="vgutTableText"/>
            </w:pPr>
            <w:r w:rsidRPr="001E4FD1">
              <w:t>Проверка первичной валидации входных данных</w:t>
            </w:r>
            <w:r w:rsidR="00597AC6">
              <w:t>.</w:t>
            </w:r>
          </w:p>
        </w:tc>
        <w:tc>
          <w:tcPr>
            <w:tcW w:w="3224" w:type="dxa"/>
            <w:vAlign w:val="center"/>
            <w:hideMark/>
          </w:tcPr>
          <w:p w14:paraId="1495DBF8" w14:textId="53396C1A" w:rsidR="001E4FD1" w:rsidRPr="001E4FD1" w:rsidRDefault="001E4FD1" w:rsidP="001E4FD1">
            <w:pPr>
              <w:pStyle w:val="vgutTableText"/>
            </w:pPr>
            <w:r w:rsidRPr="001E4FD1">
              <w:t>1. Попытаться ввести буквы.</w:t>
            </w:r>
            <w:r w:rsidR="00A13400">
              <w:t xml:space="preserve"> </w:t>
            </w:r>
            <w:r w:rsidRPr="001E4FD1">
              <w:t>2. Попытаться ввести специальные символы.</w:t>
            </w:r>
            <w:r w:rsidR="00A13400">
              <w:t xml:space="preserve"> </w:t>
            </w:r>
            <w:r w:rsidRPr="001E4FD1">
              <w:t>3. Попытаться ввести отрицательные значения.</w:t>
            </w:r>
          </w:p>
        </w:tc>
        <w:tc>
          <w:tcPr>
            <w:tcW w:w="3913" w:type="dxa"/>
            <w:vAlign w:val="center"/>
            <w:hideMark/>
          </w:tcPr>
          <w:p w14:paraId="5424775C" w14:textId="77777777" w:rsidR="001E4FD1" w:rsidRPr="001E4FD1" w:rsidRDefault="001E4FD1" w:rsidP="001E4FD1">
            <w:pPr>
              <w:pStyle w:val="vgutTableText"/>
            </w:pPr>
            <w:r w:rsidRPr="001E4FD1">
              <w:t>Недопустимые символы не принимаются системой.</w:t>
            </w:r>
          </w:p>
        </w:tc>
      </w:tr>
      <w:tr w:rsidR="001E4FD1" w:rsidRPr="001E4FD1" w14:paraId="771E58BE" w14:textId="77777777" w:rsidTr="00D82543">
        <w:trPr>
          <w:trHeight w:val="948"/>
        </w:trPr>
        <w:tc>
          <w:tcPr>
            <w:tcW w:w="560" w:type="dxa"/>
            <w:vAlign w:val="center"/>
            <w:hideMark/>
          </w:tcPr>
          <w:p w14:paraId="2D1F25C3" w14:textId="581B01A7" w:rsidR="001E4FD1" w:rsidRPr="001E4FD1" w:rsidRDefault="00620464" w:rsidP="001E4FD1">
            <w:pPr>
              <w:pStyle w:val="vgutTableText"/>
            </w:pPr>
            <w:r>
              <w:t>4</w:t>
            </w:r>
          </w:p>
        </w:tc>
        <w:tc>
          <w:tcPr>
            <w:tcW w:w="2504" w:type="dxa"/>
            <w:vAlign w:val="center"/>
            <w:hideMark/>
          </w:tcPr>
          <w:p w14:paraId="1EF887A7" w14:textId="59843801" w:rsidR="001E4FD1" w:rsidRPr="001E4FD1" w:rsidRDefault="001E4FD1" w:rsidP="001E4FD1">
            <w:pPr>
              <w:pStyle w:val="vgutTableText"/>
            </w:pPr>
            <w:r w:rsidRPr="001E4FD1">
              <w:t>Проверка обязательности заполнения полей</w:t>
            </w:r>
            <w:r w:rsidR="00597AC6">
              <w:t>.</w:t>
            </w:r>
          </w:p>
        </w:tc>
        <w:tc>
          <w:tcPr>
            <w:tcW w:w="3224" w:type="dxa"/>
            <w:vAlign w:val="center"/>
            <w:hideMark/>
          </w:tcPr>
          <w:p w14:paraId="3F78D507" w14:textId="23B81DFF" w:rsidR="001E4FD1" w:rsidRPr="001E4FD1" w:rsidRDefault="00D638CF" w:rsidP="001E4FD1">
            <w:pPr>
              <w:pStyle w:val="vgutTableText"/>
            </w:pPr>
            <w:r w:rsidRPr="00D638CF">
              <w:t xml:space="preserve">1. Оставить незаполненным поле «Возраст». 2. Нажать кнопку «Рассчитать». 3. Повторить проверку для полей «Вес» и «Рост». </w:t>
            </w:r>
          </w:p>
        </w:tc>
        <w:tc>
          <w:tcPr>
            <w:tcW w:w="3913" w:type="dxa"/>
            <w:vAlign w:val="center"/>
            <w:hideMark/>
          </w:tcPr>
          <w:p w14:paraId="199152B3" w14:textId="7FA1A2E3" w:rsidR="001E4FD1" w:rsidRPr="001E4FD1" w:rsidRDefault="002020B0" w:rsidP="001E4FD1">
            <w:pPr>
              <w:pStyle w:val="vgutTableText"/>
            </w:pPr>
            <w:r>
              <w:t>Выводится сообщение о необходимости заполнения обязательных полей (для формулы ВОЗ поле „Рост“ не является обязательным)</w:t>
            </w:r>
          </w:p>
        </w:tc>
      </w:tr>
      <w:tr w:rsidR="00620464" w:rsidRPr="001E4FD1" w14:paraId="321833BB" w14:textId="77777777" w:rsidTr="00D82543">
        <w:trPr>
          <w:trHeight w:val="948"/>
        </w:trPr>
        <w:tc>
          <w:tcPr>
            <w:tcW w:w="560" w:type="dxa"/>
            <w:vAlign w:val="center"/>
          </w:tcPr>
          <w:p w14:paraId="6A7BA129" w14:textId="65855623" w:rsidR="00620464" w:rsidRDefault="00620464" w:rsidP="001E4FD1">
            <w:pPr>
              <w:pStyle w:val="vgutTableText"/>
            </w:pPr>
            <w:r>
              <w:t>5</w:t>
            </w:r>
          </w:p>
        </w:tc>
        <w:tc>
          <w:tcPr>
            <w:tcW w:w="2504" w:type="dxa"/>
            <w:vAlign w:val="center"/>
          </w:tcPr>
          <w:p w14:paraId="23E2985C" w14:textId="582782BD" w:rsidR="00620464" w:rsidRPr="001E4FD1" w:rsidRDefault="00620464" w:rsidP="001E4FD1">
            <w:pPr>
              <w:pStyle w:val="vgutTableText"/>
            </w:pPr>
            <w:r w:rsidRPr="001E4FD1">
              <w:t>Проверка диапазонов значений</w:t>
            </w:r>
            <w:r>
              <w:t>.</w:t>
            </w:r>
          </w:p>
        </w:tc>
        <w:tc>
          <w:tcPr>
            <w:tcW w:w="3224" w:type="dxa"/>
            <w:vAlign w:val="center"/>
          </w:tcPr>
          <w:p w14:paraId="46FBBB91" w14:textId="57B0963D" w:rsidR="00620464" w:rsidRPr="00D638CF" w:rsidRDefault="00620464" w:rsidP="001E4FD1">
            <w:pPr>
              <w:pStyle w:val="vgutTableText"/>
            </w:pPr>
            <w:r w:rsidRPr="00A13400">
              <w:t>1. Ввести возраст менее 3 лет. 2. Ввести возраст более 100 лет. 3. Ввести вес менее 1 кг. 4. Ввести вес более 500 кг. 5. Ввести рост менее 30 см. 6. Ввести рост более 300 см. 7. Для формулы Кетча–МакАрдла ввести процент жира менее 5% и более 50%</w:t>
            </w:r>
          </w:p>
        </w:tc>
        <w:tc>
          <w:tcPr>
            <w:tcW w:w="3913" w:type="dxa"/>
            <w:vAlign w:val="center"/>
          </w:tcPr>
          <w:p w14:paraId="425781B7" w14:textId="72191F5F" w:rsidR="00620464" w:rsidRPr="001E4FD1" w:rsidRDefault="00620464" w:rsidP="001E4FD1">
            <w:pPr>
              <w:pStyle w:val="vgutTableText"/>
            </w:pPr>
            <w:r w:rsidRPr="001E4FD1">
              <w:t>Выводится сообщение о недопустимом значении.</w:t>
            </w:r>
          </w:p>
        </w:tc>
      </w:tr>
      <w:tr w:rsidR="00597AC6" w:rsidRPr="001E4FD1" w14:paraId="77CCD313" w14:textId="77777777" w:rsidTr="00D82543">
        <w:trPr>
          <w:trHeight w:val="948"/>
        </w:trPr>
        <w:tc>
          <w:tcPr>
            <w:tcW w:w="560" w:type="dxa"/>
            <w:vAlign w:val="center"/>
          </w:tcPr>
          <w:p w14:paraId="15EB9C8D" w14:textId="4C3DF557" w:rsidR="00597AC6" w:rsidRPr="005B750F" w:rsidRDefault="00D82543" w:rsidP="001E4FD1">
            <w:pPr>
              <w:pStyle w:val="vgutTableText"/>
              <w:rPr>
                <w:lang w:val="en-US"/>
              </w:rPr>
            </w:pPr>
            <w:r>
              <w:t>6</w:t>
            </w:r>
          </w:p>
        </w:tc>
        <w:tc>
          <w:tcPr>
            <w:tcW w:w="2504" w:type="dxa"/>
            <w:vAlign w:val="center"/>
          </w:tcPr>
          <w:p w14:paraId="0AE18B0B" w14:textId="406561DE" w:rsidR="00597AC6" w:rsidRPr="001E4FD1" w:rsidRDefault="00597AC6" w:rsidP="001E4FD1">
            <w:pPr>
              <w:pStyle w:val="vgutTableText"/>
            </w:pPr>
            <w:r>
              <w:t>Проверка запуска расчета.</w:t>
            </w:r>
          </w:p>
        </w:tc>
        <w:tc>
          <w:tcPr>
            <w:tcW w:w="3224" w:type="dxa"/>
            <w:vAlign w:val="center"/>
          </w:tcPr>
          <w:p w14:paraId="099FD2DB" w14:textId="50EF3D19" w:rsidR="00597AC6" w:rsidRPr="00D638CF" w:rsidRDefault="00597AC6" w:rsidP="00597AC6">
            <w:pPr>
              <w:pStyle w:val="vgutTableText"/>
            </w:pPr>
            <w:r>
              <w:t>1. Заполнить обязательные поля корректными значениями. 2. Нажать кнопку «Рассчитать».</w:t>
            </w:r>
          </w:p>
        </w:tc>
        <w:tc>
          <w:tcPr>
            <w:tcW w:w="3913" w:type="dxa"/>
            <w:vAlign w:val="center"/>
          </w:tcPr>
          <w:p w14:paraId="5368D554" w14:textId="3A865EB9" w:rsidR="00597AC6" w:rsidRPr="001E4FD1" w:rsidRDefault="00597AC6" w:rsidP="00597AC6">
            <w:pPr>
              <w:pStyle w:val="vgutTableText"/>
            </w:pPr>
            <w:r>
              <w:t>Выполняется расчет и на экран выводятся результаты расчета.</w:t>
            </w:r>
          </w:p>
        </w:tc>
      </w:tr>
    </w:tbl>
    <w:p w14:paraId="3B706184" w14:textId="77777777" w:rsidR="005B750F" w:rsidRPr="007D2FB3" w:rsidRDefault="005B750F"/>
    <w:p w14:paraId="4EFBAC78" w14:textId="77777777" w:rsidR="005B750F" w:rsidRPr="007D2FB3" w:rsidRDefault="005B750F"/>
    <w:p w14:paraId="31703F5F" w14:textId="77777777" w:rsidR="005B750F" w:rsidRPr="007D2FB3" w:rsidRDefault="005B750F"/>
    <w:p w14:paraId="2A2FFF7D" w14:textId="0258C171" w:rsidR="005B750F" w:rsidRPr="005B750F" w:rsidRDefault="005B750F" w:rsidP="005B750F">
      <w:pPr>
        <w:ind w:firstLine="0"/>
      </w:pPr>
      <w:r>
        <w:lastRenderedPageBreak/>
        <w:t>Продолжение таблицы А</w:t>
      </w:r>
      <w:r w:rsidR="008102D6">
        <w:t>.</w:t>
      </w:r>
      <w:r>
        <w:t>1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2504"/>
        <w:gridCol w:w="14"/>
        <w:gridCol w:w="3210"/>
        <w:gridCol w:w="3913"/>
      </w:tblGrid>
      <w:tr w:rsidR="005B750F" w:rsidRPr="005A52B8" w14:paraId="7A6D8467" w14:textId="77777777" w:rsidTr="005B750F">
        <w:trPr>
          <w:trHeight w:val="948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FB858" w14:textId="77777777" w:rsidR="005B750F" w:rsidRPr="005B750F" w:rsidRDefault="005B750F" w:rsidP="005B750F">
            <w:pPr>
              <w:pStyle w:val="vgutTableText"/>
              <w:jc w:val="center"/>
              <w:rPr>
                <w:b/>
                <w:bCs/>
              </w:rPr>
            </w:pPr>
            <w:r w:rsidRPr="005B750F">
              <w:rPr>
                <w:b/>
                <w:bCs/>
              </w:rPr>
              <w:t>№ п/п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FF66A" w14:textId="77777777" w:rsidR="005B750F" w:rsidRPr="005B750F" w:rsidRDefault="005B750F" w:rsidP="005B750F">
            <w:pPr>
              <w:pStyle w:val="vgutTableText"/>
              <w:jc w:val="center"/>
              <w:rPr>
                <w:b/>
                <w:bCs/>
              </w:rPr>
            </w:pPr>
            <w:r w:rsidRPr="005B750F">
              <w:rPr>
                <w:b/>
                <w:bCs/>
              </w:rPr>
              <w:t>Наименование проверки</w:t>
            </w:r>
          </w:p>
        </w:tc>
        <w:tc>
          <w:tcPr>
            <w:tcW w:w="32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D104F" w14:textId="77777777" w:rsidR="005B750F" w:rsidRPr="005B750F" w:rsidRDefault="005B750F" w:rsidP="005B750F">
            <w:pPr>
              <w:pStyle w:val="vgutTableText"/>
              <w:jc w:val="center"/>
              <w:rPr>
                <w:b/>
                <w:bCs/>
              </w:rPr>
            </w:pPr>
            <w:r w:rsidRPr="005B750F">
              <w:rPr>
                <w:b/>
                <w:bCs/>
              </w:rPr>
              <w:t>Выполняемые действия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76B56" w14:textId="77777777" w:rsidR="005B750F" w:rsidRPr="005B750F" w:rsidRDefault="005B750F" w:rsidP="005B750F">
            <w:pPr>
              <w:pStyle w:val="vgutTableText"/>
              <w:jc w:val="center"/>
              <w:rPr>
                <w:b/>
                <w:bCs/>
              </w:rPr>
            </w:pPr>
            <w:r w:rsidRPr="005B750F">
              <w:rPr>
                <w:b/>
                <w:bCs/>
              </w:rPr>
              <w:t>Ожидаемый результат</w:t>
            </w:r>
          </w:p>
        </w:tc>
      </w:tr>
      <w:tr w:rsidR="000521FE" w:rsidRPr="001E4FD1" w14:paraId="4976CB4A" w14:textId="77777777" w:rsidTr="00D82543">
        <w:trPr>
          <w:trHeight w:val="948"/>
        </w:trPr>
        <w:tc>
          <w:tcPr>
            <w:tcW w:w="560" w:type="dxa"/>
            <w:vAlign w:val="center"/>
          </w:tcPr>
          <w:p w14:paraId="073215E0" w14:textId="329525E1" w:rsidR="000521FE" w:rsidRDefault="00D82543" w:rsidP="000521FE">
            <w:pPr>
              <w:pStyle w:val="vgutTableText"/>
            </w:pPr>
            <w:r>
              <w:t>7</w:t>
            </w:r>
          </w:p>
        </w:tc>
        <w:tc>
          <w:tcPr>
            <w:tcW w:w="2504" w:type="dxa"/>
            <w:vAlign w:val="center"/>
          </w:tcPr>
          <w:p w14:paraId="277DE6C0" w14:textId="4F82952A" w:rsidR="000521FE" w:rsidRDefault="000521FE" w:rsidP="000521FE">
            <w:pPr>
              <w:pStyle w:val="vgutTableText"/>
            </w:pPr>
            <w:r w:rsidRPr="001E4FD1">
              <w:t>Проверка обязательности ввода процента жира для формулы Кетча–МакАрдла</w:t>
            </w:r>
            <w:r>
              <w:t>.</w:t>
            </w:r>
          </w:p>
        </w:tc>
        <w:tc>
          <w:tcPr>
            <w:tcW w:w="3224" w:type="dxa"/>
            <w:gridSpan w:val="2"/>
            <w:vAlign w:val="center"/>
          </w:tcPr>
          <w:p w14:paraId="240A2C51" w14:textId="5FA155FB" w:rsidR="000521FE" w:rsidRDefault="000521FE" w:rsidP="000521FE">
            <w:pPr>
              <w:pStyle w:val="vgutTableText"/>
            </w:pPr>
            <w:r w:rsidRPr="001E4FD1">
              <w:t>1. Выбрать формулу Кетча–МакАрдла.</w:t>
            </w:r>
            <w:r>
              <w:t xml:space="preserve"> </w:t>
            </w:r>
            <w:r w:rsidRPr="001E4FD1">
              <w:t>2. Не вводить процент жира.</w:t>
            </w:r>
            <w:r>
              <w:t xml:space="preserve"> </w:t>
            </w:r>
            <w:r w:rsidRPr="001E4FD1">
              <w:t>3. Выполнить расчет.</w:t>
            </w:r>
          </w:p>
        </w:tc>
        <w:tc>
          <w:tcPr>
            <w:tcW w:w="3913" w:type="dxa"/>
            <w:vAlign w:val="center"/>
          </w:tcPr>
          <w:p w14:paraId="3552EDBA" w14:textId="4B6C6356" w:rsidR="000521FE" w:rsidRDefault="000521FE" w:rsidP="000521FE">
            <w:pPr>
              <w:pStyle w:val="vgutTableText"/>
            </w:pPr>
            <w:r w:rsidRPr="001E4FD1">
              <w:t>Выводится сообщение о необходимости ввода процента жира.</w:t>
            </w:r>
          </w:p>
        </w:tc>
      </w:tr>
      <w:tr w:rsidR="001E4FD1" w:rsidRPr="001E4FD1" w14:paraId="7AD149A2" w14:textId="77777777" w:rsidTr="00D82543">
        <w:trPr>
          <w:trHeight w:val="1548"/>
        </w:trPr>
        <w:tc>
          <w:tcPr>
            <w:tcW w:w="560" w:type="dxa"/>
            <w:vAlign w:val="center"/>
            <w:hideMark/>
          </w:tcPr>
          <w:p w14:paraId="62A75135" w14:textId="4F66E2D2" w:rsidR="001E4FD1" w:rsidRPr="000521FE" w:rsidRDefault="00D82543" w:rsidP="000521FE">
            <w:pPr>
              <w:pStyle w:val="vgutTableText"/>
            </w:pPr>
            <w:r>
              <w:t>8</w:t>
            </w:r>
          </w:p>
        </w:tc>
        <w:tc>
          <w:tcPr>
            <w:tcW w:w="2518" w:type="dxa"/>
            <w:gridSpan w:val="2"/>
            <w:vAlign w:val="center"/>
            <w:hideMark/>
          </w:tcPr>
          <w:p w14:paraId="47E34009" w14:textId="1160FEC7" w:rsidR="001E4FD1" w:rsidRPr="000521FE" w:rsidRDefault="001E4FD1" w:rsidP="000521FE">
            <w:pPr>
              <w:pStyle w:val="vgutTableText"/>
            </w:pPr>
            <w:r w:rsidRPr="000521FE">
              <w:t>Проверка выбора пола, цели и уровня активности</w:t>
            </w:r>
            <w:r w:rsidR="00597AC6" w:rsidRPr="000521FE">
              <w:t>.</w:t>
            </w:r>
          </w:p>
        </w:tc>
        <w:tc>
          <w:tcPr>
            <w:tcW w:w="3210" w:type="dxa"/>
            <w:vAlign w:val="center"/>
            <w:hideMark/>
          </w:tcPr>
          <w:p w14:paraId="36F411E8" w14:textId="77777777" w:rsidR="008244FE" w:rsidRDefault="001E4FD1" w:rsidP="000521FE">
            <w:pPr>
              <w:pStyle w:val="vgutTableText"/>
            </w:pPr>
            <w:r w:rsidRPr="000521FE">
              <w:t>1. Последовательно изменить параметры пола, цели и активности.</w:t>
            </w:r>
            <w:r w:rsidR="00A13400" w:rsidRPr="000521FE">
              <w:t xml:space="preserve"> </w:t>
            </w:r>
          </w:p>
          <w:p w14:paraId="741C74AE" w14:textId="768DBF62" w:rsidR="001E4FD1" w:rsidRPr="000521FE" w:rsidRDefault="001E4FD1" w:rsidP="000521FE">
            <w:pPr>
              <w:pStyle w:val="vgutTableText"/>
            </w:pPr>
            <w:r w:rsidRPr="000521FE">
              <w:t>2. Выполнить расчет.</w:t>
            </w:r>
          </w:p>
        </w:tc>
        <w:tc>
          <w:tcPr>
            <w:tcW w:w="3913" w:type="dxa"/>
            <w:vAlign w:val="center"/>
            <w:hideMark/>
          </w:tcPr>
          <w:p w14:paraId="02B52822" w14:textId="0976BC1A" w:rsidR="001E4FD1" w:rsidRPr="000521FE" w:rsidRDefault="0022570F" w:rsidP="000521FE">
            <w:pPr>
              <w:pStyle w:val="vgutTableText"/>
            </w:pPr>
            <w:r>
              <w:t xml:space="preserve">Элементы интерфейса переключаются. </w:t>
            </w:r>
          </w:p>
        </w:tc>
      </w:tr>
      <w:tr w:rsidR="001E4FD1" w:rsidRPr="001E4FD1" w14:paraId="1A4B3373" w14:textId="77777777" w:rsidTr="00D82543">
        <w:trPr>
          <w:trHeight w:val="58"/>
        </w:trPr>
        <w:tc>
          <w:tcPr>
            <w:tcW w:w="560" w:type="dxa"/>
            <w:vAlign w:val="center"/>
            <w:hideMark/>
          </w:tcPr>
          <w:p w14:paraId="4A02CF47" w14:textId="229DBF73" w:rsidR="001E4FD1" w:rsidRPr="000521FE" w:rsidRDefault="00D82543" w:rsidP="000521FE">
            <w:pPr>
              <w:pStyle w:val="vgutTableText"/>
            </w:pPr>
            <w:r>
              <w:t>9</w:t>
            </w:r>
          </w:p>
        </w:tc>
        <w:tc>
          <w:tcPr>
            <w:tcW w:w="2518" w:type="dxa"/>
            <w:gridSpan w:val="2"/>
            <w:vAlign w:val="center"/>
            <w:hideMark/>
          </w:tcPr>
          <w:p w14:paraId="68D6B846" w14:textId="0FB8403B" w:rsidR="001E4FD1" w:rsidRPr="000521FE" w:rsidRDefault="001E4FD1" w:rsidP="000521FE">
            <w:pPr>
              <w:pStyle w:val="vgutTableText"/>
            </w:pPr>
            <w:r w:rsidRPr="000521FE">
              <w:t>Проверка переключения формул расчета BMR</w:t>
            </w:r>
            <w:r w:rsidR="002020B0">
              <w:t xml:space="preserve"> </w:t>
            </w:r>
            <w:r w:rsidR="002020B0">
              <w:t>и динамического изменения интерфейса</w:t>
            </w:r>
            <w:r w:rsidR="00597AC6" w:rsidRPr="000521FE">
              <w:t>.</w:t>
            </w:r>
          </w:p>
        </w:tc>
        <w:tc>
          <w:tcPr>
            <w:tcW w:w="3210" w:type="dxa"/>
            <w:vAlign w:val="center"/>
            <w:hideMark/>
          </w:tcPr>
          <w:p w14:paraId="15F434B9" w14:textId="77D62591" w:rsidR="002020B0" w:rsidRPr="002020B0" w:rsidRDefault="002020B0" w:rsidP="002020B0">
            <w:pPr>
              <w:pStyle w:val="vgutTableText"/>
            </w:pPr>
            <w:r w:rsidRPr="002020B0">
              <w:t>1. Последовательно выбрать формулы 2. Убедиться, что поле «Рост» доступно.3. Выбрать «Формула ВОЗ». 4. Выполнить расчет для каждой формулы.</w:t>
            </w:r>
          </w:p>
          <w:p w14:paraId="10683B56" w14:textId="2A84DEB1" w:rsidR="001E4FD1" w:rsidRPr="000521FE" w:rsidRDefault="001E4FD1" w:rsidP="000521FE">
            <w:pPr>
              <w:pStyle w:val="vgutTableText"/>
            </w:pPr>
          </w:p>
        </w:tc>
        <w:tc>
          <w:tcPr>
            <w:tcW w:w="3913" w:type="dxa"/>
            <w:vAlign w:val="center"/>
            <w:hideMark/>
          </w:tcPr>
          <w:p w14:paraId="09B906EC" w14:textId="75279946" w:rsidR="001E4FD1" w:rsidRPr="000521FE" w:rsidRDefault="002020B0" w:rsidP="000521FE">
            <w:pPr>
              <w:pStyle w:val="vgutTableText"/>
            </w:pPr>
            <w:r>
              <w:rPr>
                <w:rStyle w:val="citation-36"/>
              </w:rPr>
              <w:t>Активна строго одна выбранная формула</w:t>
            </w:r>
            <w:r>
              <w:t xml:space="preserve">. При выборе «Формулы ВОЗ» поле ввода «Рост» автоматически блокируется. </w:t>
            </w:r>
            <w:r>
              <w:rPr>
                <w:rStyle w:val="citation-35"/>
              </w:rPr>
              <w:t>При расчете значение BMR пересчитывается</w:t>
            </w:r>
            <w:r>
              <w:rPr>
                <w:rStyle w:val="citation-34"/>
              </w:rPr>
              <w:t>, и актуальное название формулы выводится в блоке результатов</w:t>
            </w:r>
          </w:p>
        </w:tc>
      </w:tr>
      <w:tr w:rsidR="001E4FD1" w:rsidRPr="001E4FD1" w14:paraId="3D6E19B0" w14:textId="77777777" w:rsidTr="00D82543">
        <w:trPr>
          <w:trHeight w:val="780"/>
        </w:trPr>
        <w:tc>
          <w:tcPr>
            <w:tcW w:w="560" w:type="dxa"/>
            <w:vAlign w:val="center"/>
            <w:hideMark/>
          </w:tcPr>
          <w:p w14:paraId="52018098" w14:textId="0E453725" w:rsidR="001E4FD1" w:rsidRPr="001E4FD1" w:rsidRDefault="00A13400" w:rsidP="001E4FD1">
            <w:pPr>
              <w:pStyle w:val="vgutTableText"/>
            </w:pPr>
            <w:r>
              <w:t>1</w:t>
            </w:r>
            <w:r w:rsidR="00D82543">
              <w:t>0</w:t>
            </w:r>
          </w:p>
        </w:tc>
        <w:tc>
          <w:tcPr>
            <w:tcW w:w="2518" w:type="dxa"/>
            <w:gridSpan w:val="2"/>
            <w:vAlign w:val="center"/>
            <w:hideMark/>
          </w:tcPr>
          <w:p w14:paraId="1EAF1B71" w14:textId="7D5C12F1" w:rsidR="001E4FD1" w:rsidRPr="001E4FD1" w:rsidRDefault="00D82543" w:rsidP="001E4FD1">
            <w:pPr>
              <w:pStyle w:val="vgutTableText"/>
            </w:pPr>
            <w:r>
              <w:t>Проверка корректности расчёта BMR, TDEE и суточной нормы калорийности.</w:t>
            </w:r>
          </w:p>
        </w:tc>
        <w:tc>
          <w:tcPr>
            <w:tcW w:w="3210" w:type="dxa"/>
            <w:vAlign w:val="center"/>
            <w:hideMark/>
          </w:tcPr>
          <w:p w14:paraId="3EBC77D2" w14:textId="37567ABF" w:rsidR="001E4FD1" w:rsidRPr="001E4FD1" w:rsidRDefault="00D82543" w:rsidP="001E4FD1">
            <w:pPr>
              <w:pStyle w:val="vgutTableText"/>
            </w:pPr>
            <w:r>
              <w:t>1. Использовать данные из таблицы А.2.</w:t>
            </w:r>
            <w:r>
              <w:br/>
              <w:t>2. Выполнить расчет.</w:t>
            </w:r>
            <w:r>
              <w:br/>
              <w:t>3. Сравнить полученные значения с контрольными значениями.</w:t>
            </w:r>
          </w:p>
        </w:tc>
        <w:tc>
          <w:tcPr>
            <w:tcW w:w="3913" w:type="dxa"/>
            <w:vAlign w:val="center"/>
            <w:hideMark/>
          </w:tcPr>
          <w:p w14:paraId="5F4D8EDA" w14:textId="2764C589" w:rsidR="001E4FD1" w:rsidRPr="001E4FD1" w:rsidRDefault="00D82543" w:rsidP="001E4FD1">
            <w:pPr>
              <w:pStyle w:val="vgutTableText"/>
            </w:pPr>
            <w:r>
              <w:t>Полученные значения BMR, TDEE и суточной нормы калорийности соответствуют таблице А.2.</w:t>
            </w:r>
          </w:p>
        </w:tc>
      </w:tr>
      <w:tr w:rsidR="00963CEC" w:rsidRPr="001E4FD1" w14:paraId="5DC60D61" w14:textId="77777777" w:rsidTr="00D82543">
        <w:trPr>
          <w:trHeight w:val="780"/>
        </w:trPr>
        <w:tc>
          <w:tcPr>
            <w:tcW w:w="560" w:type="dxa"/>
            <w:vAlign w:val="center"/>
          </w:tcPr>
          <w:p w14:paraId="67F37C8C" w14:textId="3D4C8833" w:rsidR="00963CEC" w:rsidRDefault="00963CEC" w:rsidP="001E4FD1">
            <w:pPr>
              <w:pStyle w:val="vgutTableText"/>
            </w:pPr>
            <w:r>
              <w:t>11</w:t>
            </w:r>
          </w:p>
        </w:tc>
        <w:tc>
          <w:tcPr>
            <w:tcW w:w="2518" w:type="dxa"/>
            <w:gridSpan w:val="2"/>
            <w:vAlign w:val="center"/>
          </w:tcPr>
          <w:p w14:paraId="02FDFE00" w14:textId="51E901F3" w:rsidR="00963CEC" w:rsidRDefault="00963CEC" w:rsidP="001E4FD1">
            <w:pPr>
              <w:pStyle w:val="vgutTableText"/>
            </w:pPr>
            <w:r w:rsidRPr="001E4FD1">
              <w:t>Проверка отображения результатов расчета</w:t>
            </w:r>
            <w:r>
              <w:t>.</w:t>
            </w:r>
          </w:p>
        </w:tc>
        <w:tc>
          <w:tcPr>
            <w:tcW w:w="3210" w:type="dxa"/>
            <w:vAlign w:val="center"/>
          </w:tcPr>
          <w:p w14:paraId="6505F221" w14:textId="428B98C7" w:rsidR="00963CEC" w:rsidRDefault="00963CEC" w:rsidP="001E4FD1">
            <w:pPr>
              <w:pStyle w:val="vgutTableText"/>
            </w:pPr>
            <w:r>
              <w:t>1. Выполнить расчет. 2. Проверить отображение результатов.</w:t>
            </w:r>
          </w:p>
        </w:tc>
        <w:tc>
          <w:tcPr>
            <w:tcW w:w="3913" w:type="dxa"/>
            <w:vAlign w:val="center"/>
          </w:tcPr>
          <w:p w14:paraId="3026DBAB" w14:textId="2273921A" w:rsidR="00963CEC" w:rsidRDefault="00963CEC" w:rsidP="001E4FD1">
            <w:pPr>
              <w:pStyle w:val="vgutTableText"/>
            </w:pPr>
            <w:r w:rsidRPr="001E4FD1">
              <w:t>Отображаются BMR, TDEE, целевая калорийность, БЖУ, формула и коэффициент активности.</w:t>
            </w:r>
          </w:p>
        </w:tc>
      </w:tr>
      <w:tr w:rsidR="001E4FD1" w:rsidRPr="001E4FD1" w14:paraId="5B0D5C81" w14:textId="77777777" w:rsidTr="00D82543">
        <w:trPr>
          <w:trHeight w:val="1134"/>
        </w:trPr>
        <w:tc>
          <w:tcPr>
            <w:tcW w:w="560" w:type="dxa"/>
            <w:vAlign w:val="center"/>
            <w:hideMark/>
          </w:tcPr>
          <w:p w14:paraId="1B82F8CA" w14:textId="64C51CDC" w:rsidR="001E4FD1" w:rsidRPr="001E4FD1" w:rsidRDefault="001E4FD1" w:rsidP="001E4FD1">
            <w:pPr>
              <w:pStyle w:val="vgutTableText"/>
            </w:pPr>
            <w:r w:rsidRPr="001E4FD1">
              <w:t>1</w:t>
            </w:r>
            <w:r w:rsidR="00963CEC">
              <w:t>2</w:t>
            </w:r>
          </w:p>
        </w:tc>
        <w:tc>
          <w:tcPr>
            <w:tcW w:w="2518" w:type="dxa"/>
            <w:gridSpan w:val="2"/>
            <w:vAlign w:val="center"/>
            <w:hideMark/>
          </w:tcPr>
          <w:p w14:paraId="0A8F2159" w14:textId="2D16E90C" w:rsidR="001E4FD1" w:rsidRPr="001E4FD1" w:rsidRDefault="001E4FD1" w:rsidP="001E4FD1">
            <w:pPr>
              <w:pStyle w:val="vgutTableText"/>
            </w:pPr>
            <w:r w:rsidRPr="001E4FD1">
              <w:t>Проверка автоматического выбора формулы Шофилда</w:t>
            </w:r>
            <w:r w:rsidR="00597AC6">
              <w:t>.</w:t>
            </w:r>
          </w:p>
        </w:tc>
        <w:tc>
          <w:tcPr>
            <w:tcW w:w="3210" w:type="dxa"/>
            <w:vAlign w:val="center"/>
            <w:hideMark/>
          </w:tcPr>
          <w:p w14:paraId="2FFEFD25" w14:textId="2E2A8048" w:rsidR="001E4FD1" w:rsidRPr="001E4FD1" w:rsidRDefault="001E4FD1" w:rsidP="001E4FD1">
            <w:pPr>
              <w:pStyle w:val="vgutTableText"/>
            </w:pPr>
            <w:r w:rsidRPr="001E4FD1">
              <w:t>1. Ввести возраст менее 18 лет.</w:t>
            </w:r>
            <w:r w:rsidR="00A13400">
              <w:t xml:space="preserve"> </w:t>
            </w:r>
            <w:r w:rsidRPr="001E4FD1">
              <w:t>2. Завершить ввод возраста.</w:t>
            </w:r>
          </w:p>
        </w:tc>
        <w:tc>
          <w:tcPr>
            <w:tcW w:w="3913" w:type="dxa"/>
            <w:vAlign w:val="center"/>
            <w:hideMark/>
          </w:tcPr>
          <w:p w14:paraId="6442358D" w14:textId="77777777" w:rsidR="001E4FD1" w:rsidRPr="001E4FD1" w:rsidRDefault="001E4FD1" w:rsidP="001E4FD1">
            <w:pPr>
              <w:pStyle w:val="vgutTableText"/>
            </w:pPr>
            <w:r w:rsidRPr="001E4FD1">
              <w:t>Формула Шофилда выбирается автоматически.</w:t>
            </w:r>
          </w:p>
        </w:tc>
      </w:tr>
      <w:tr w:rsidR="001E4FD1" w:rsidRPr="001E4FD1" w14:paraId="388F7A4F" w14:textId="77777777" w:rsidTr="00D82543">
        <w:trPr>
          <w:trHeight w:val="1691"/>
        </w:trPr>
        <w:tc>
          <w:tcPr>
            <w:tcW w:w="560" w:type="dxa"/>
            <w:vAlign w:val="center"/>
            <w:hideMark/>
          </w:tcPr>
          <w:p w14:paraId="2AA2AB7D" w14:textId="50805C42" w:rsidR="001E4FD1" w:rsidRPr="001E4FD1" w:rsidRDefault="001E4FD1" w:rsidP="001E4FD1">
            <w:pPr>
              <w:pStyle w:val="vgutTableText"/>
            </w:pPr>
            <w:r w:rsidRPr="001E4FD1">
              <w:t>1</w:t>
            </w:r>
            <w:r w:rsidR="00963CEC">
              <w:t>3</w:t>
            </w:r>
          </w:p>
        </w:tc>
        <w:tc>
          <w:tcPr>
            <w:tcW w:w="2518" w:type="dxa"/>
            <w:gridSpan w:val="2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7027" w:rsidRPr="00B07027" w14:paraId="5684F4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914EB2" w14:textId="77777777" w:rsidR="00B07027" w:rsidRPr="00B07027" w:rsidRDefault="00B07027" w:rsidP="00B07027">
                  <w:pPr>
                    <w:pStyle w:val="vgutTableText"/>
                  </w:pPr>
                </w:p>
              </w:tc>
            </w:tr>
          </w:tbl>
          <w:p w14:paraId="459589F3" w14:textId="77777777" w:rsidR="00B07027" w:rsidRPr="00B07027" w:rsidRDefault="00B07027" w:rsidP="00B07027">
            <w:pPr>
              <w:pStyle w:val="vgutTableText"/>
              <w:rPr>
                <w:vanish/>
              </w:rPr>
            </w:pPr>
          </w:p>
          <w:p w14:paraId="3D99A018" w14:textId="363C209A" w:rsidR="001E4FD1" w:rsidRPr="001E4FD1" w:rsidRDefault="00B07027" w:rsidP="001E4FD1">
            <w:pPr>
              <w:pStyle w:val="vgutTableText"/>
            </w:pPr>
            <w:r w:rsidRPr="00B07027">
              <w:t>Проверка соответствия возрастной группы выбранной формуле расчёта</w:t>
            </w:r>
            <w:r>
              <w:t>.</w:t>
            </w:r>
          </w:p>
        </w:tc>
        <w:tc>
          <w:tcPr>
            <w:tcW w:w="3210" w:type="dxa"/>
            <w:vAlign w:val="center"/>
            <w:hideMark/>
          </w:tcPr>
          <w:p w14:paraId="499F8FB6" w14:textId="2AFA39A3" w:rsidR="001E4FD1" w:rsidRPr="001E4FD1" w:rsidRDefault="00B07027" w:rsidP="001E4FD1">
            <w:pPr>
              <w:pStyle w:val="vgutTableText"/>
            </w:pPr>
            <w:r>
              <w:t>1. Ввести возраст менее 18 лет. 2. Выбрать взрослую формулу расчёта. 3. Нажать кнопку «Рассчитать».</w:t>
            </w:r>
            <w:r>
              <w:br/>
              <w:t>4. Ввести возраст 18 лет и старше. 5. Выбрать формулу расчёта Шофилда. 6. Нажать кнопку «Рассчитать».</w:t>
            </w:r>
          </w:p>
        </w:tc>
        <w:tc>
          <w:tcPr>
            <w:tcW w:w="3913" w:type="dxa"/>
            <w:vAlign w:val="center"/>
            <w:hideMark/>
          </w:tcPr>
          <w:p w14:paraId="09590E8A" w14:textId="080F015E" w:rsidR="001E4FD1" w:rsidRPr="001E4FD1" w:rsidRDefault="00B07027" w:rsidP="001E4FD1">
            <w:pPr>
              <w:pStyle w:val="vgutTableText"/>
            </w:pPr>
            <w:r>
              <w:t>В обоих случаях отображается предупреждение о несоответствии выбранной формулы возрастной категории пользователя.</w:t>
            </w:r>
          </w:p>
        </w:tc>
      </w:tr>
    </w:tbl>
    <w:p w14:paraId="2B2FB93C" w14:textId="37D592F3" w:rsidR="008102D6" w:rsidRDefault="008102D6" w:rsidP="008102D6">
      <w:pPr>
        <w:ind w:firstLine="0"/>
      </w:pPr>
      <w:r>
        <w:lastRenderedPageBreak/>
        <w:t>Продолжение таблицы А.1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2518"/>
        <w:gridCol w:w="3210"/>
        <w:gridCol w:w="3913"/>
      </w:tblGrid>
      <w:tr w:rsidR="008102D6" w:rsidRPr="005B750F" w14:paraId="25D35517" w14:textId="77777777" w:rsidTr="008102D6">
        <w:trPr>
          <w:trHeight w:val="57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3096C" w14:textId="77777777" w:rsidR="008102D6" w:rsidRPr="008102D6" w:rsidRDefault="008102D6" w:rsidP="008102D6">
            <w:pPr>
              <w:pStyle w:val="vgutTableText"/>
              <w:jc w:val="center"/>
              <w:rPr>
                <w:b/>
                <w:bCs/>
              </w:rPr>
            </w:pPr>
            <w:r w:rsidRPr="008102D6">
              <w:rPr>
                <w:b/>
                <w:bCs/>
              </w:rPr>
              <w:t>№ п/п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D465C" w14:textId="77777777" w:rsidR="008102D6" w:rsidRPr="008102D6" w:rsidRDefault="008102D6" w:rsidP="008102D6">
            <w:pPr>
              <w:pStyle w:val="vgutTableText"/>
              <w:jc w:val="center"/>
              <w:rPr>
                <w:b/>
                <w:bCs/>
              </w:rPr>
            </w:pPr>
            <w:r w:rsidRPr="008102D6">
              <w:rPr>
                <w:b/>
                <w:bCs/>
              </w:rPr>
              <w:t>Наименование проверки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0EDE6" w14:textId="77777777" w:rsidR="008102D6" w:rsidRPr="008102D6" w:rsidRDefault="008102D6" w:rsidP="008102D6">
            <w:pPr>
              <w:pStyle w:val="vgutTableText"/>
              <w:jc w:val="center"/>
              <w:rPr>
                <w:b/>
                <w:bCs/>
              </w:rPr>
            </w:pPr>
            <w:r w:rsidRPr="008102D6">
              <w:rPr>
                <w:b/>
                <w:bCs/>
              </w:rPr>
              <w:t>Выполняемые действия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3460F" w14:textId="77777777" w:rsidR="008102D6" w:rsidRPr="008102D6" w:rsidRDefault="008102D6" w:rsidP="008102D6">
            <w:pPr>
              <w:pStyle w:val="vgutTableText"/>
              <w:jc w:val="center"/>
              <w:rPr>
                <w:b/>
                <w:bCs/>
              </w:rPr>
            </w:pPr>
            <w:r w:rsidRPr="008102D6">
              <w:rPr>
                <w:b/>
                <w:bCs/>
              </w:rPr>
              <w:t>Ожидаемый результат</w:t>
            </w:r>
          </w:p>
        </w:tc>
      </w:tr>
      <w:tr w:rsidR="001E4FD1" w:rsidRPr="001E4FD1" w14:paraId="1AB6F2D3" w14:textId="77777777" w:rsidTr="00D82543">
        <w:trPr>
          <w:trHeight w:val="1336"/>
        </w:trPr>
        <w:tc>
          <w:tcPr>
            <w:tcW w:w="560" w:type="dxa"/>
            <w:vAlign w:val="center"/>
            <w:hideMark/>
          </w:tcPr>
          <w:p w14:paraId="7353E8AF" w14:textId="32E04B1A" w:rsidR="001E4FD1" w:rsidRPr="001E4FD1" w:rsidRDefault="001E4FD1" w:rsidP="001E4FD1">
            <w:pPr>
              <w:pStyle w:val="vgutTableText"/>
            </w:pPr>
            <w:r w:rsidRPr="001E4FD1">
              <w:t>1</w:t>
            </w:r>
            <w:r w:rsidR="00963CEC">
              <w:t>4</w:t>
            </w:r>
          </w:p>
        </w:tc>
        <w:tc>
          <w:tcPr>
            <w:tcW w:w="2518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2543" w:rsidRPr="00D82543" w14:paraId="115B72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B365F7" w14:textId="77777777" w:rsidR="00D82543" w:rsidRPr="00D82543" w:rsidRDefault="00D82543" w:rsidP="00D82543">
                  <w:pPr>
                    <w:spacing w:before="0" w:line="240" w:lineRule="auto"/>
                    <w:ind w:firstLine="0"/>
                    <w:contextualSpacing w:val="0"/>
                    <w:jc w:val="left"/>
                    <w:rPr>
                      <w:rFonts w:eastAsia="Times New Roman" w:cs="Times New Roman"/>
                      <w:sz w:val="20"/>
                      <w:szCs w:val="24"/>
                    </w:rPr>
                  </w:pPr>
                </w:p>
              </w:tc>
            </w:tr>
          </w:tbl>
          <w:p w14:paraId="7C34F9DA" w14:textId="77777777" w:rsidR="00D82543" w:rsidRPr="00D82543" w:rsidRDefault="00D82543" w:rsidP="00D8254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vanish/>
                <w:szCs w:val="24"/>
              </w:rPr>
            </w:pPr>
          </w:p>
          <w:p w14:paraId="7512866B" w14:textId="29A35E16" w:rsidR="001E4FD1" w:rsidRPr="001E4FD1" w:rsidRDefault="008102D6" w:rsidP="001E4FD1">
            <w:pPr>
              <w:pStyle w:val="vgutTableText"/>
            </w:pPr>
            <w:r w:rsidRPr="00D82543">
              <w:rPr>
                <w:rFonts w:eastAsia="Times New Roman" w:cs="Times New Roman"/>
                <w:szCs w:val="24"/>
              </w:rPr>
              <w:t>Проверка предупреждений при выборе цели изменения массы тела несовершеннолетним пользователем.</w:t>
            </w:r>
          </w:p>
        </w:tc>
        <w:tc>
          <w:tcPr>
            <w:tcW w:w="3210" w:type="dxa"/>
            <w:vAlign w:val="center"/>
            <w:hideMark/>
          </w:tcPr>
          <w:p w14:paraId="62BBB905" w14:textId="092219DE" w:rsidR="001E4FD1" w:rsidRPr="001E4FD1" w:rsidRDefault="00D82543" w:rsidP="001E4FD1">
            <w:pPr>
              <w:pStyle w:val="vgutTableText"/>
            </w:pPr>
            <w:r>
              <w:t>1. Ввести возраст менее 18 лет. 2. Выбрать цель «Сброс веса». 3. Выполнить расчет.</w:t>
            </w:r>
            <w:r>
              <w:br/>
              <w:t>4. Повторить проверку для цели «Набор массы».</w:t>
            </w:r>
          </w:p>
        </w:tc>
        <w:tc>
          <w:tcPr>
            <w:tcW w:w="3913" w:type="dxa"/>
            <w:vAlign w:val="center"/>
            <w:hideMark/>
          </w:tcPr>
          <w:p w14:paraId="56B5E249" w14:textId="1D09F40B" w:rsidR="001E4FD1" w:rsidRPr="001E4FD1" w:rsidRDefault="00D82543" w:rsidP="001E4FD1">
            <w:pPr>
              <w:pStyle w:val="vgutTableText"/>
            </w:pPr>
            <w:r>
              <w:t>Отображается предупреждение.</w:t>
            </w:r>
          </w:p>
        </w:tc>
      </w:tr>
      <w:tr w:rsidR="001E4FD1" w:rsidRPr="001E4FD1" w14:paraId="6ADFBC9A" w14:textId="77777777" w:rsidTr="00D82543">
        <w:trPr>
          <w:trHeight w:val="1795"/>
        </w:trPr>
        <w:tc>
          <w:tcPr>
            <w:tcW w:w="560" w:type="dxa"/>
            <w:vAlign w:val="center"/>
            <w:hideMark/>
          </w:tcPr>
          <w:p w14:paraId="26439373" w14:textId="667A9C4F" w:rsidR="001E4FD1" w:rsidRPr="001E4FD1" w:rsidRDefault="001E4FD1" w:rsidP="001E4FD1">
            <w:pPr>
              <w:pStyle w:val="vgutTableText"/>
            </w:pPr>
            <w:r w:rsidRPr="001E4FD1">
              <w:t>1</w:t>
            </w:r>
            <w:r w:rsidR="00963CEC">
              <w:t>5</w:t>
            </w:r>
          </w:p>
        </w:tc>
        <w:tc>
          <w:tcPr>
            <w:tcW w:w="2518" w:type="dxa"/>
            <w:vAlign w:val="center"/>
            <w:hideMark/>
          </w:tcPr>
          <w:p w14:paraId="097C59DA" w14:textId="168D283E" w:rsidR="001E4FD1" w:rsidRPr="001E4FD1" w:rsidRDefault="001E4FD1" w:rsidP="001E4FD1">
            <w:pPr>
              <w:pStyle w:val="vgutTableText"/>
            </w:pPr>
            <w:r w:rsidRPr="001E4FD1">
              <w:t xml:space="preserve">Проверка контроля индекса массы тела при </w:t>
            </w:r>
            <w:r w:rsidR="0020360B">
              <w:t>ИМТ</w:t>
            </w:r>
            <w:r w:rsidRPr="001E4FD1">
              <w:t xml:space="preserve"> менее 15</w:t>
            </w:r>
            <w:r w:rsidR="00D82543">
              <w:t xml:space="preserve"> и</w:t>
            </w:r>
            <w:r w:rsidR="00D82543" w:rsidRPr="001E4FD1">
              <w:t xml:space="preserve"> более 45</w:t>
            </w:r>
            <w:r w:rsidR="00597AC6">
              <w:t>.</w:t>
            </w:r>
          </w:p>
        </w:tc>
        <w:tc>
          <w:tcPr>
            <w:tcW w:w="3210" w:type="dxa"/>
            <w:vAlign w:val="center"/>
            <w:hideMark/>
          </w:tcPr>
          <w:p w14:paraId="028FC715" w14:textId="2A602ACD" w:rsidR="001E4FD1" w:rsidRPr="001E4FD1" w:rsidRDefault="00D82543" w:rsidP="001E4FD1">
            <w:pPr>
              <w:pStyle w:val="vgutTableText"/>
            </w:pPr>
            <w:r>
              <w:t>1. Использовать контрольные данные строк 11 и 12 таблицы А.2.</w:t>
            </w:r>
            <w:r>
              <w:br/>
              <w:t>2. Выполнить расчет.</w:t>
            </w:r>
          </w:p>
        </w:tc>
        <w:tc>
          <w:tcPr>
            <w:tcW w:w="3913" w:type="dxa"/>
            <w:vAlign w:val="center"/>
            <w:hideMark/>
          </w:tcPr>
          <w:p w14:paraId="60D51DA9" w14:textId="53434109" w:rsidR="001E4FD1" w:rsidRPr="001E4FD1" w:rsidRDefault="00D82543" w:rsidP="001E4FD1">
            <w:pPr>
              <w:pStyle w:val="vgutTableText"/>
            </w:pPr>
            <w:r>
              <w:t>Отображается предупреждение о выходе индекса массы тела за рекомендуемые пределы.</w:t>
            </w:r>
          </w:p>
        </w:tc>
      </w:tr>
      <w:tr w:rsidR="001E4FD1" w:rsidRPr="001E4FD1" w14:paraId="595F6C62" w14:textId="77777777" w:rsidTr="00D82543">
        <w:trPr>
          <w:trHeight w:val="1287"/>
        </w:trPr>
        <w:tc>
          <w:tcPr>
            <w:tcW w:w="560" w:type="dxa"/>
            <w:vAlign w:val="center"/>
            <w:hideMark/>
          </w:tcPr>
          <w:p w14:paraId="1AB04C40" w14:textId="7E44F94F" w:rsidR="001E4FD1" w:rsidRPr="001E4FD1" w:rsidRDefault="00D82543" w:rsidP="001E4FD1">
            <w:pPr>
              <w:pStyle w:val="vgutTableText"/>
            </w:pPr>
            <w:r>
              <w:t>1</w:t>
            </w:r>
            <w:r w:rsidR="00963CEC">
              <w:t>6</w:t>
            </w:r>
          </w:p>
        </w:tc>
        <w:tc>
          <w:tcPr>
            <w:tcW w:w="2518" w:type="dxa"/>
            <w:vAlign w:val="center"/>
            <w:hideMark/>
          </w:tcPr>
          <w:p w14:paraId="786A0405" w14:textId="48C140DE" w:rsidR="001E4FD1" w:rsidRPr="001E4FD1" w:rsidRDefault="001E4FD1" w:rsidP="001E4FD1">
            <w:pPr>
              <w:pStyle w:val="vgutTableText"/>
            </w:pPr>
            <w:r w:rsidRPr="001E4FD1">
              <w:t>Проверка защиты минимальной калорийности для женщин</w:t>
            </w:r>
            <w:r w:rsidR="00D82543">
              <w:t xml:space="preserve"> и мужчин</w:t>
            </w:r>
            <w:r w:rsidR="00597AC6">
              <w:t>.</w:t>
            </w:r>
          </w:p>
        </w:tc>
        <w:tc>
          <w:tcPr>
            <w:tcW w:w="3210" w:type="dxa"/>
            <w:vAlign w:val="center"/>
            <w:hideMark/>
          </w:tcPr>
          <w:p w14:paraId="16292CAE" w14:textId="04BD6EE4" w:rsidR="001E4FD1" w:rsidRPr="001E4FD1" w:rsidRDefault="001E4FD1" w:rsidP="001E4FD1">
            <w:pPr>
              <w:pStyle w:val="vgutTableText"/>
            </w:pPr>
            <w:r w:rsidRPr="001E4FD1">
              <w:t xml:space="preserve">1. Использовать данные из таблицы А.4, строка </w:t>
            </w:r>
            <w:r w:rsidR="007D2FB3">
              <w:t>9,10</w:t>
            </w:r>
            <w:r w:rsidRPr="001E4FD1">
              <w:t>.</w:t>
            </w:r>
            <w:r w:rsidR="00A13400">
              <w:t xml:space="preserve"> </w:t>
            </w:r>
            <w:r w:rsidRPr="001E4FD1">
              <w:t>2. Выполнить расчет.</w:t>
            </w:r>
          </w:p>
        </w:tc>
        <w:tc>
          <w:tcPr>
            <w:tcW w:w="3913" w:type="dxa"/>
            <w:vAlign w:val="center"/>
            <w:hideMark/>
          </w:tcPr>
          <w:p w14:paraId="44A3C23D" w14:textId="4EA846E5" w:rsidR="001E4FD1" w:rsidRPr="001E4FD1" w:rsidRDefault="00D82543" w:rsidP="001E4FD1">
            <w:pPr>
              <w:pStyle w:val="vgutTableText"/>
            </w:pPr>
            <w:r>
              <w:t>Итоговая калорийность автоматически корректируется до 1200 ккал для женщин и до 1500 ккал для мужчин.</w:t>
            </w:r>
          </w:p>
        </w:tc>
      </w:tr>
      <w:tr w:rsidR="001E4FD1" w:rsidRPr="001E4FD1" w14:paraId="0C8A906B" w14:textId="77777777" w:rsidTr="00D82543">
        <w:trPr>
          <w:trHeight w:val="988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06EB" w14:textId="77D0A74A" w:rsidR="001E4FD1" w:rsidRPr="001E4FD1" w:rsidRDefault="00D82543" w:rsidP="001E4FD1">
            <w:pPr>
              <w:pStyle w:val="vgutTableText"/>
            </w:pPr>
            <w:r>
              <w:t>1</w:t>
            </w:r>
            <w:r w:rsidR="00963CEC">
              <w:t>7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75FF5" w14:textId="79143C0B" w:rsidR="001E4FD1" w:rsidRPr="001E4FD1" w:rsidRDefault="001E4FD1" w:rsidP="001E4FD1">
            <w:pPr>
              <w:pStyle w:val="vgutTableText"/>
            </w:pPr>
            <w:r w:rsidRPr="001E4FD1">
              <w:t>Проверка расчета БЖУ</w:t>
            </w:r>
            <w:r w:rsidR="00597AC6">
              <w:t>.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2543" w:rsidRPr="00D82543" w14:paraId="6BBA92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AB391B" w14:textId="77777777" w:rsidR="00D82543" w:rsidRPr="00D82543" w:rsidRDefault="00D82543" w:rsidP="00D82543">
                  <w:pPr>
                    <w:pStyle w:val="vgutTableText"/>
                  </w:pPr>
                </w:p>
              </w:tc>
            </w:tr>
          </w:tbl>
          <w:p w14:paraId="6F925212" w14:textId="77777777" w:rsidR="00D82543" w:rsidRPr="00D82543" w:rsidRDefault="00D82543" w:rsidP="00D82543">
            <w:pPr>
              <w:pStyle w:val="vgutTableTex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94"/>
            </w:tblGrid>
            <w:tr w:rsidR="00D82543" w:rsidRPr="00D82543" w14:paraId="10FAAA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637133" w14:textId="77777777" w:rsidR="00D82543" w:rsidRPr="00D82543" w:rsidRDefault="00D82543" w:rsidP="00D82543">
                  <w:pPr>
                    <w:pStyle w:val="vgutTableText"/>
                  </w:pPr>
                  <w:r w:rsidRPr="00D82543">
                    <w:t>1. Использовать данные из таблицы А.3.</w:t>
                  </w:r>
                  <w:r w:rsidRPr="00D82543">
                    <w:br/>
                    <w:t>2. Выполнить расчет.</w:t>
                  </w:r>
                </w:p>
              </w:tc>
            </w:tr>
          </w:tbl>
          <w:p w14:paraId="7788F3C5" w14:textId="5F32A79E" w:rsidR="001E4FD1" w:rsidRPr="001E4FD1" w:rsidRDefault="001E4FD1" w:rsidP="001E4FD1">
            <w:pPr>
              <w:pStyle w:val="vgutTableText"/>
            </w:pP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CCE7E" w14:textId="34CA3F23" w:rsidR="001E4FD1" w:rsidRPr="001E4FD1" w:rsidRDefault="00D82543" w:rsidP="001E4FD1">
            <w:pPr>
              <w:pStyle w:val="vgutTableText"/>
            </w:pPr>
            <w:r>
              <w:t>Полученные значения соответствуют таблице А.3.</w:t>
            </w:r>
          </w:p>
        </w:tc>
      </w:tr>
      <w:tr w:rsidR="008A5ACD" w:rsidRPr="001E4FD1" w14:paraId="561EDAD6" w14:textId="77777777" w:rsidTr="00D82543">
        <w:trPr>
          <w:trHeight w:val="689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02027" w14:textId="442E5687" w:rsidR="008A5ACD" w:rsidRPr="001E4FD1" w:rsidRDefault="00D82543" w:rsidP="008A5ACD">
            <w:pPr>
              <w:pStyle w:val="vgutTableText"/>
            </w:pPr>
            <w:r>
              <w:t>18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E366E" w14:textId="25ABCBBB" w:rsidR="008A5ACD" w:rsidRPr="001E4FD1" w:rsidRDefault="008A5ACD" w:rsidP="008A5ACD">
            <w:pPr>
              <w:pStyle w:val="vgutTableText"/>
            </w:pPr>
            <w:r w:rsidRPr="001E4FD1">
              <w:t>Проверка работы справочной подсистемы</w:t>
            </w:r>
            <w:r>
              <w:t>.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B17FD" w14:textId="3921F793" w:rsidR="008A5ACD" w:rsidRPr="001E4FD1" w:rsidRDefault="008A5ACD" w:rsidP="008A5ACD">
            <w:pPr>
              <w:pStyle w:val="vgutTableText"/>
            </w:pPr>
            <w:r>
              <w:t>1. Нажать кнопку «Справка». 2. Дождаться открытия окна справочной информации. 3. Попытаться установить курсор в поле ввода главного окна. 5. Закрыть окно справки.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432D4" w14:textId="48C47441" w:rsidR="008A5ACD" w:rsidRPr="001E4FD1" w:rsidRDefault="008A5ACD" w:rsidP="008A5ACD">
            <w:pPr>
              <w:pStyle w:val="vgutTableText"/>
            </w:pPr>
            <w:r>
              <w:t>Открывается окно справочной информации. До закрытия окна справки элементы главного окна недоступны для взаимодействия. После закрытия окна справки взаимодействие с главным окном становится доступным.</w:t>
            </w:r>
          </w:p>
        </w:tc>
      </w:tr>
      <w:tr w:rsidR="00201B8F" w:rsidRPr="001E4FD1" w14:paraId="505B3DAA" w14:textId="77777777" w:rsidTr="00D82543">
        <w:trPr>
          <w:trHeight w:val="689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40FFA" w14:textId="4AE8BD76" w:rsidR="00201B8F" w:rsidRPr="00D82543" w:rsidRDefault="00D82543" w:rsidP="008A5ACD">
            <w:pPr>
              <w:pStyle w:val="vgutTableText"/>
            </w:pPr>
            <w:r>
              <w:t>19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5D843" w14:textId="6B1F4009" w:rsidR="00201B8F" w:rsidRPr="001E4FD1" w:rsidRDefault="00201B8F" w:rsidP="008A5ACD">
            <w:pPr>
              <w:pStyle w:val="vgutTableText"/>
            </w:pPr>
            <w:r w:rsidRPr="005A52B8">
              <w:t xml:space="preserve">Проверка кнопки сброса </w:t>
            </w:r>
            <w:r w:rsidRPr="0022570F">
              <w:t>параметров</w:t>
            </w:r>
            <w:r w:rsidRPr="005A52B8">
              <w:t>.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67882" w14:textId="1CAF4164" w:rsidR="00201B8F" w:rsidRPr="00201B8F" w:rsidRDefault="00201B8F" w:rsidP="008A5ACD">
            <w:pPr>
              <w:pStyle w:val="vgutTableText"/>
            </w:pPr>
            <w:r w:rsidRPr="00201B8F">
              <w:t xml:space="preserve">1. </w:t>
            </w:r>
            <w:r>
              <w:t>Выполнить расчет 2. Нажать кнопку сбросить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9B17F" w14:textId="00A38844" w:rsidR="00201B8F" w:rsidRDefault="00201B8F" w:rsidP="008A5ACD">
            <w:pPr>
              <w:pStyle w:val="vgutTableText"/>
            </w:pPr>
            <w:r>
              <w:t>Поля очищаются, результаты скрываются.</w:t>
            </w:r>
          </w:p>
        </w:tc>
      </w:tr>
      <w:tr w:rsidR="008A5ACD" w:rsidRPr="001E4FD1" w14:paraId="215BDF30" w14:textId="77777777" w:rsidTr="00D82543">
        <w:trPr>
          <w:trHeight w:val="689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E2C30" w14:textId="251F19A5" w:rsidR="008A5ACD" w:rsidRPr="00D82543" w:rsidRDefault="008A5ACD" w:rsidP="008A5ACD">
            <w:pPr>
              <w:pStyle w:val="vgutTableText"/>
            </w:pPr>
            <w:r w:rsidRPr="001E4FD1">
              <w:t>2</w:t>
            </w:r>
            <w:r w:rsidR="00D82543">
              <w:t>0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23595" w14:textId="4AB38B24" w:rsidR="008A5ACD" w:rsidRPr="001E4FD1" w:rsidRDefault="008A5ACD" w:rsidP="008A5ACD">
            <w:pPr>
              <w:pStyle w:val="vgutTableText"/>
            </w:pPr>
            <w:r w:rsidRPr="001E4FD1">
              <w:t>Проверка устойчивости при ошибочном вводе данных</w:t>
            </w:r>
            <w:r>
              <w:t>.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E709D" w14:textId="1C797574" w:rsidR="008A5ACD" w:rsidRPr="001E4FD1" w:rsidRDefault="008A5ACD" w:rsidP="008A5ACD">
            <w:pPr>
              <w:pStyle w:val="vgutTableText"/>
            </w:pPr>
            <w:r w:rsidRPr="001E4FD1">
              <w:t>1. Многократно вводить некорректные данные.</w:t>
            </w:r>
            <w:r>
              <w:t xml:space="preserve"> </w:t>
            </w:r>
            <w:r w:rsidRPr="001E4FD1">
              <w:t>2. Выполнять расчет.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32EEC" w14:textId="77777777" w:rsidR="008A5ACD" w:rsidRPr="001E4FD1" w:rsidRDefault="008A5ACD" w:rsidP="008A5ACD">
            <w:pPr>
              <w:pStyle w:val="vgutTableText"/>
            </w:pPr>
            <w:r w:rsidRPr="001E4FD1">
              <w:t>Работа приложения продолжается.</w:t>
            </w:r>
          </w:p>
        </w:tc>
      </w:tr>
      <w:tr w:rsidR="008A5ACD" w:rsidRPr="001E4FD1" w14:paraId="4226AC0F" w14:textId="77777777" w:rsidTr="005B750F">
        <w:trPr>
          <w:trHeight w:val="2048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E0AE7" w14:textId="47D733A3" w:rsidR="008A5ACD" w:rsidRPr="00D82543" w:rsidRDefault="008A5ACD" w:rsidP="008A5ACD">
            <w:pPr>
              <w:pStyle w:val="vgutTableText"/>
            </w:pPr>
            <w:r w:rsidRPr="001E4FD1">
              <w:t>2</w:t>
            </w:r>
            <w:r w:rsidR="00D82543">
              <w:t>1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53149" w14:textId="64EDC57C" w:rsidR="008A5ACD" w:rsidRPr="001E4FD1" w:rsidRDefault="008A5ACD" w:rsidP="008A5ACD">
            <w:pPr>
              <w:pStyle w:val="vgutTableText"/>
            </w:pPr>
            <w:r w:rsidRPr="001E4FD1">
              <w:t>Проверка корректного завершения работы</w:t>
            </w:r>
            <w:r>
              <w:t>.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B18A9" w14:textId="77777777" w:rsidR="008A5ACD" w:rsidRDefault="008A5ACD" w:rsidP="008A5ACD">
            <w:pPr>
              <w:pStyle w:val="vgutTableText"/>
            </w:pPr>
            <w:r w:rsidRPr="001E4FD1">
              <w:t xml:space="preserve">1. </w:t>
            </w:r>
            <w:r>
              <w:t>Закрыть программу</w:t>
            </w:r>
          </w:p>
          <w:p w14:paraId="1E1DE8FB" w14:textId="77777777" w:rsidR="008A5ACD" w:rsidRDefault="008A5ACD" w:rsidP="008A5ACD">
            <w:pPr>
              <w:pStyle w:val="vgutTableText"/>
            </w:pPr>
            <w:r>
              <w:t>стандартными</w:t>
            </w:r>
          </w:p>
          <w:p w14:paraId="7C7FBA00" w14:textId="77777777" w:rsidR="008A5ACD" w:rsidRDefault="008A5ACD" w:rsidP="008A5ACD">
            <w:pPr>
              <w:pStyle w:val="vgutTableText"/>
            </w:pPr>
            <w:r>
              <w:t>средствами</w:t>
            </w:r>
          </w:p>
          <w:p w14:paraId="4B0F8384" w14:textId="77777777" w:rsidR="008A5ACD" w:rsidRDefault="008A5ACD" w:rsidP="008A5ACD">
            <w:pPr>
              <w:pStyle w:val="vgutTableText"/>
            </w:pPr>
            <w:r>
              <w:t>операционной системы</w:t>
            </w:r>
          </w:p>
          <w:p w14:paraId="2D353FFD" w14:textId="77777777" w:rsidR="008A5ACD" w:rsidRDefault="008A5ACD" w:rsidP="008A5ACD">
            <w:pPr>
              <w:pStyle w:val="vgutTableText"/>
            </w:pPr>
            <w:r>
              <w:t>нажатием на</w:t>
            </w:r>
          </w:p>
          <w:p w14:paraId="6EE48900" w14:textId="77777777" w:rsidR="008A5ACD" w:rsidRDefault="008A5ACD" w:rsidP="008A5ACD">
            <w:pPr>
              <w:pStyle w:val="vgutTableText"/>
            </w:pPr>
            <w:r>
              <w:t>«Крестик» в правом</w:t>
            </w:r>
          </w:p>
          <w:p w14:paraId="0980908B" w14:textId="5068B8C3" w:rsidR="008A5ACD" w:rsidRPr="001E4FD1" w:rsidRDefault="008A5ACD" w:rsidP="008A5ACD">
            <w:pPr>
              <w:pStyle w:val="vgutTableText"/>
            </w:pPr>
            <w:r>
              <w:t>верхнем углу окна.</w:t>
            </w:r>
          </w:p>
        </w:tc>
        <w:tc>
          <w:tcPr>
            <w:tcW w:w="3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5E1DD" w14:textId="77777777" w:rsidR="008A5ACD" w:rsidRPr="001E4FD1" w:rsidRDefault="008A5ACD" w:rsidP="008A5ACD">
            <w:pPr>
              <w:pStyle w:val="vgutTableText"/>
            </w:pPr>
            <w:r w:rsidRPr="001E4FD1">
              <w:t>Работа приложения завершается.</w:t>
            </w:r>
          </w:p>
        </w:tc>
      </w:tr>
    </w:tbl>
    <w:p w14:paraId="074D8320" w14:textId="77777777" w:rsidR="001E4FD1" w:rsidRDefault="001E4FD1" w:rsidP="002D6241"/>
    <w:p w14:paraId="3B9097BF" w14:textId="7F2CE708" w:rsidR="001E4FD1" w:rsidRDefault="001E4FD1" w:rsidP="009C1264">
      <w:pPr>
        <w:pStyle w:val="vgutTableName"/>
      </w:pPr>
      <w:r>
        <w:lastRenderedPageBreak/>
        <w:t xml:space="preserve">Таблица А.2 – </w:t>
      </w:r>
      <w:r w:rsidR="00D82543">
        <w:t>Контрольные данные для проверки расчёта BMR, TDEE, суточной нормы калорийности и контроля BMI</w:t>
      </w:r>
    </w:p>
    <w:tbl>
      <w:tblPr>
        <w:tblW w:w="10201" w:type="dxa"/>
        <w:tblLook w:val="04A0" w:firstRow="1" w:lastRow="0" w:firstColumn="1" w:lastColumn="0" w:noHBand="0" w:noVBand="1"/>
      </w:tblPr>
      <w:tblGrid>
        <w:gridCol w:w="458"/>
        <w:gridCol w:w="1664"/>
        <w:gridCol w:w="1417"/>
        <w:gridCol w:w="801"/>
        <w:gridCol w:w="1482"/>
        <w:gridCol w:w="950"/>
        <w:gridCol w:w="1616"/>
        <w:gridCol w:w="1813"/>
      </w:tblGrid>
      <w:tr w:rsidR="00D82543" w:rsidRPr="00D82543" w14:paraId="1540458E" w14:textId="77777777" w:rsidTr="00E22609">
        <w:trPr>
          <w:trHeight w:val="598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71E5E" w14:textId="77777777" w:rsidR="00D82543" w:rsidRPr="00D82543" w:rsidRDefault="00D82543" w:rsidP="00E22609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82543">
              <w:rPr>
                <w:rFonts w:eastAsia="Times New Roman" w:cs="Times New Roman"/>
                <w:b/>
                <w:bCs/>
                <w:color w:val="000000"/>
                <w:szCs w:val="24"/>
              </w:rPr>
              <w:t>№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4E81E" w14:textId="77777777" w:rsidR="00D82543" w:rsidRPr="00D82543" w:rsidRDefault="00D82543" w:rsidP="00E22609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82543">
              <w:rPr>
                <w:rFonts w:eastAsia="Times New Roman" w:cs="Times New Roman"/>
                <w:b/>
                <w:bCs/>
                <w:color w:val="000000"/>
                <w:szCs w:val="24"/>
              </w:rPr>
              <w:t>Полный ввод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9BD4A" w14:textId="77777777" w:rsidR="00D82543" w:rsidRPr="00D82543" w:rsidRDefault="00D82543" w:rsidP="00E22609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82543">
              <w:rPr>
                <w:rFonts w:eastAsia="Times New Roman" w:cs="Times New Roman"/>
                <w:b/>
                <w:bCs/>
                <w:color w:val="000000"/>
                <w:szCs w:val="24"/>
              </w:rPr>
              <w:t>Формула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F7310" w14:textId="77777777" w:rsidR="00D82543" w:rsidRPr="00D82543" w:rsidRDefault="00D82543" w:rsidP="00E22609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82543">
              <w:rPr>
                <w:rFonts w:eastAsia="Times New Roman" w:cs="Times New Roman"/>
                <w:b/>
                <w:bCs/>
                <w:color w:val="000000"/>
                <w:szCs w:val="24"/>
              </w:rPr>
              <w:t>BMR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DE29D" w14:textId="77777777" w:rsidR="00D82543" w:rsidRPr="00D82543" w:rsidRDefault="00D82543" w:rsidP="00E22609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D82543">
              <w:rPr>
                <w:rFonts w:eastAsia="Times New Roman" w:cs="Times New Roman"/>
                <w:b/>
                <w:bCs/>
                <w:color w:val="000000"/>
                <w:szCs w:val="24"/>
              </w:rPr>
              <w:t>Коэф</w:t>
            </w:r>
            <w:proofErr w:type="spellEnd"/>
            <w:r w:rsidRPr="00D82543">
              <w:rPr>
                <w:rFonts w:eastAsia="Times New Roman" w:cs="Times New Roman"/>
                <w:b/>
                <w:bCs/>
                <w:color w:val="000000"/>
                <w:szCs w:val="24"/>
              </w:rPr>
              <w:t>. активности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B648B" w14:textId="77777777" w:rsidR="00D82543" w:rsidRPr="00D82543" w:rsidRDefault="00D82543" w:rsidP="00E22609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82543">
              <w:rPr>
                <w:rFonts w:eastAsia="Times New Roman" w:cs="Times New Roman"/>
                <w:b/>
                <w:bCs/>
                <w:color w:val="000000"/>
                <w:szCs w:val="24"/>
              </w:rPr>
              <w:t>TDEE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D1B96" w14:textId="77777777" w:rsidR="00D82543" w:rsidRPr="00D82543" w:rsidRDefault="00D82543" w:rsidP="00E22609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82543">
              <w:rPr>
                <w:rFonts w:eastAsia="Times New Roman" w:cs="Times New Roman"/>
                <w:b/>
                <w:bCs/>
                <w:color w:val="000000"/>
                <w:szCs w:val="24"/>
              </w:rPr>
              <w:t>Цель</w:t>
            </w:r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82355" w14:textId="77777777" w:rsidR="00D82543" w:rsidRPr="00D82543" w:rsidRDefault="00D82543" w:rsidP="00E22609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82543">
              <w:rPr>
                <w:rFonts w:eastAsia="Times New Roman" w:cs="Times New Roman"/>
                <w:b/>
                <w:bCs/>
                <w:color w:val="000000"/>
                <w:szCs w:val="24"/>
              </w:rPr>
              <w:t>Итоговая калорийность</w:t>
            </w:r>
          </w:p>
        </w:tc>
      </w:tr>
      <w:tr w:rsidR="00D82543" w:rsidRPr="00D82543" w14:paraId="10FB77B4" w14:textId="77777777" w:rsidTr="00E22609">
        <w:trPr>
          <w:trHeight w:val="549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90B9C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F5443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Мужской, 25 лет, 80 кг, 180 см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05A18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 xml:space="preserve">Миффлин–Сан </w:t>
            </w:r>
            <w:proofErr w:type="spellStart"/>
            <w:r w:rsidRPr="00E22609">
              <w:rPr>
                <w:rFonts w:eastAsia="Times New Roman" w:cs="Times New Roman"/>
                <w:color w:val="000000"/>
                <w:szCs w:val="24"/>
              </w:rPr>
              <w:t>Жеор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D16B2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1805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C8B8B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1,55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24E62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2798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5B4E1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Поддержание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90D2D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2798</w:t>
            </w:r>
          </w:p>
        </w:tc>
      </w:tr>
      <w:tr w:rsidR="00D82543" w:rsidRPr="00D82543" w14:paraId="59C6EB45" w14:textId="77777777" w:rsidTr="00E22609">
        <w:trPr>
          <w:trHeight w:val="434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BEDB7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B373C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Мужской, 25 лет, 80 кг, 180 см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2C3A7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 xml:space="preserve">Миффлин–Сан </w:t>
            </w:r>
            <w:proofErr w:type="spellStart"/>
            <w:r w:rsidRPr="00E22609">
              <w:rPr>
                <w:rFonts w:eastAsia="Times New Roman" w:cs="Times New Roman"/>
                <w:color w:val="000000"/>
                <w:szCs w:val="24"/>
              </w:rPr>
              <w:t>Жеор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8A2C1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1805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88BB8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1,55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5083B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2798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998F9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Сброс веса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649E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2378</w:t>
            </w:r>
          </w:p>
        </w:tc>
      </w:tr>
      <w:tr w:rsidR="00D82543" w:rsidRPr="00D82543" w14:paraId="7E7F8732" w14:textId="77777777" w:rsidTr="00E22609">
        <w:trPr>
          <w:trHeight w:val="445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CA928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3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23D60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Мужской, 25 лет, 80 кг, 180 см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9372F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 xml:space="preserve">Миффлин–Сан </w:t>
            </w:r>
            <w:proofErr w:type="spellStart"/>
            <w:r w:rsidRPr="00E22609">
              <w:rPr>
                <w:rFonts w:eastAsia="Times New Roman" w:cs="Times New Roman"/>
                <w:color w:val="000000"/>
                <w:szCs w:val="24"/>
              </w:rPr>
              <w:t>Жеор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6DF77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1805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7A676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1,55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9A241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2798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289F4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Набор массы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33686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3078</w:t>
            </w:r>
          </w:p>
        </w:tc>
      </w:tr>
      <w:tr w:rsidR="00D82543" w:rsidRPr="00D82543" w14:paraId="0C7AA0F2" w14:textId="77777777" w:rsidTr="00E22609">
        <w:trPr>
          <w:trHeight w:val="316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2852B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4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BB424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Женский, 25 лет, 60 кг, 165 см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A83C0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 xml:space="preserve">Миффлин–Сан </w:t>
            </w:r>
            <w:proofErr w:type="spellStart"/>
            <w:r w:rsidRPr="00E22609">
              <w:rPr>
                <w:rFonts w:eastAsia="Times New Roman" w:cs="Times New Roman"/>
                <w:color w:val="000000"/>
                <w:szCs w:val="24"/>
              </w:rPr>
              <w:t>Жеор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D18D8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1345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EE3DF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1,55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8ADD8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2085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1E40E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Поддержание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6A37D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2085</w:t>
            </w:r>
          </w:p>
        </w:tc>
      </w:tr>
      <w:tr w:rsidR="00D82543" w:rsidRPr="00D82543" w14:paraId="00A2EAF5" w14:textId="77777777" w:rsidTr="00E22609">
        <w:trPr>
          <w:trHeight w:val="327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D0FAC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F1651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Женский, 16 лет, 55 кг, 170 см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823A6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proofErr w:type="spellStart"/>
            <w:r w:rsidRPr="00E22609">
              <w:rPr>
                <w:rFonts w:eastAsia="Times New Roman" w:cs="Times New Roman"/>
                <w:color w:val="000000"/>
                <w:szCs w:val="24"/>
              </w:rPr>
              <w:t>Шофилд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C8BD1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1429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CBC13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1,375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7F500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1965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EE182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Сброс веса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E1045" w14:textId="3170BC5C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17</w:t>
            </w:r>
            <w:r w:rsidR="000815B7">
              <w:rPr>
                <w:rFonts w:eastAsia="Times New Roman" w:cs="Times New Roman"/>
                <w:color w:val="000000"/>
                <w:szCs w:val="24"/>
              </w:rPr>
              <w:t>54</w:t>
            </w:r>
          </w:p>
        </w:tc>
      </w:tr>
      <w:tr w:rsidR="00D82543" w:rsidRPr="00D82543" w14:paraId="0845B633" w14:textId="77777777" w:rsidTr="00E22609">
        <w:trPr>
          <w:trHeight w:val="326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C5BD9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6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C5912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Мужской, 16 лет, 70 кг, 175 см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1C039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proofErr w:type="spellStart"/>
            <w:r w:rsidRPr="00E22609">
              <w:rPr>
                <w:rFonts w:eastAsia="Times New Roman" w:cs="Times New Roman"/>
                <w:color w:val="000000"/>
                <w:szCs w:val="24"/>
              </w:rPr>
              <w:t>Шофилд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7F321" w14:textId="24BBAD2F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18</w:t>
            </w:r>
            <w:r w:rsidR="00C02BA2">
              <w:rPr>
                <w:rFonts w:eastAsia="Times New Roman" w:cs="Times New Roman"/>
                <w:color w:val="000000"/>
                <w:szCs w:val="24"/>
              </w:rPr>
              <w:t>7</w:t>
            </w:r>
            <w:r w:rsidRPr="00E22609">
              <w:rPr>
                <w:rFonts w:eastAsia="Times New Roman" w:cs="Times New Roman"/>
                <w:color w:val="000000"/>
                <w:szCs w:val="24"/>
              </w:rPr>
              <w:t>6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725D2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1,375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2D004" w14:textId="2AA3FEBA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2</w:t>
            </w:r>
            <w:r w:rsidR="00C02BA2">
              <w:rPr>
                <w:rFonts w:eastAsia="Times New Roman" w:cs="Times New Roman"/>
                <w:color w:val="000000"/>
                <w:szCs w:val="24"/>
              </w:rPr>
              <w:t>508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3046A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Поддержание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D43FB" w14:textId="0ACB98E8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2</w:t>
            </w:r>
            <w:r w:rsidR="00C02BA2">
              <w:rPr>
                <w:rFonts w:eastAsia="Times New Roman" w:cs="Times New Roman"/>
                <w:color w:val="000000"/>
                <w:szCs w:val="24"/>
              </w:rPr>
              <w:t>580</w:t>
            </w:r>
          </w:p>
        </w:tc>
      </w:tr>
      <w:tr w:rsidR="00D82543" w:rsidRPr="00D82543" w14:paraId="4F563E94" w14:textId="77777777" w:rsidTr="00E22609">
        <w:trPr>
          <w:trHeight w:val="479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B76F9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7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0345B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Мужской, 30 лет, 90 кг, 180 см, 20 % жира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55151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Кетч–</w:t>
            </w:r>
            <w:proofErr w:type="spellStart"/>
            <w:r w:rsidRPr="00E22609">
              <w:rPr>
                <w:rFonts w:eastAsia="Times New Roman" w:cs="Times New Roman"/>
                <w:color w:val="000000"/>
                <w:szCs w:val="24"/>
              </w:rPr>
              <w:t>МакАрдл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D4421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1925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B6633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1,55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CA5EB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2984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5F7B8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Поддержание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D3565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2984</w:t>
            </w:r>
          </w:p>
        </w:tc>
      </w:tr>
      <w:tr w:rsidR="00D82543" w:rsidRPr="00D82543" w14:paraId="16E6B8A2" w14:textId="77777777" w:rsidTr="00E22609">
        <w:trPr>
          <w:trHeight w:val="225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B9A45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8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A0F1F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Мужской, 35 лет, 100 кг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31219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Формула ВОЗ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A09E6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2039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A7499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1,2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80CB1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2447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BA690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Поддержание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1A7FF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2447</w:t>
            </w:r>
          </w:p>
        </w:tc>
      </w:tr>
      <w:tr w:rsidR="00D82543" w:rsidRPr="00D82543" w14:paraId="5D35F52E" w14:textId="77777777" w:rsidTr="00E22609">
        <w:trPr>
          <w:trHeight w:val="517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5CDE8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9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919D2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Женский, 25 лет, 40 кг, 150 см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04D47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 xml:space="preserve">Миффлин–Сан </w:t>
            </w:r>
            <w:proofErr w:type="spellStart"/>
            <w:r w:rsidRPr="00E22609">
              <w:rPr>
                <w:rFonts w:eastAsia="Times New Roman" w:cs="Times New Roman"/>
                <w:color w:val="000000"/>
                <w:szCs w:val="24"/>
              </w:rPr>
              <w:t>Жеор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17B47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1052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32E82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1,2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BF14A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1262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48957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Сброс веса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57FD5" w14:textId="74FF2525" w:rsidR="00D82543" w:rsidRPr="00E22609" w:rsidRDefault="008102D6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1200</w:t>
            </w:r>
          </w:p>
        </w:tc>
      </w:tr>
      <w:tr w:rsidR="00D82543" w:rsidRPr="00D82543" w14:paraId="016CA6BA" w14:textId="77777777" w:rsidTr="00E22609">
        <w:trPr>
          <w:trHeight w:val="529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BC7A4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10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6C7EE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Мужской, 25 лет, 50 кг, 160 см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0B7ED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 xml:space="preserve">Миффлин–Сан </w:t>
            </w:r>
            <w:proofErr w:type="spellStart"/>
            <w:r w:rsidRPr="00E22609">
              <w:rPr>
                <w:rFonts w:eastAsia="Times New Roman" w:cs="Times New Roman"/>
                <w:color w:val="000000"/>
                <w:szCs w:val="24"/>
              </w:rPr>
              <w:t>Жеор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CB6FE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1380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51B72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1,2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AB0D8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1656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F0C6E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Сброс веса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CE07C" w14:textId="5CEE867E" w:rsidR="00D82543" w:rsidRPr="00E22609" w:rsidRDefault="008102D6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1500</w:t>
            </w:r>
          </w:p>
        </w:tc>
      </w:tr>
      <w:tr w:rsidR="00D82543" w:rsidRPr="00D82543" w14:paraId="0F49DA55" w14:textId="77777777" w:rsidTr="00E22609">
        <w:trPr>
          <w:trHeight w:val="541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4F175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11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FDEB6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Женский, 25 лет, 45 кг, 180 см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FBCD1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 xml:space="preserve">Миффлин–Сан </w:t>
            </w:r>
            <w:proofErr w:type="spellStart"/>
            <w:r w:rsidRPr="00E22609">
              <w:rPr>
                <w:rFonts w:eastAsia="Times New Roman" w:cs="Times New Roman"/>
                <w:color w:val="000000"/>
                <w:szCs w:val="24"/>
              </w:rPr>
              <w:t>Жеор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B6974" w14:textId="58A637E9" w:rsidR="00D82543" w:rsidRPr="00E22609" w:rsidRDefault="00EA4AAC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>
              <w:t>–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96494" w14:textId="75795059" w:rsidR="00D82543" w:rsidRPr="00E22609" w:rsidRDefault="00EA4AAC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>
              <w:t>–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448A5" w14:textId="480BFDEC" w:rsidR="00D82543" w:rsidRPr="00E22609" w:rsidRDefault="00EA4AAC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>
              <w:t>–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3DBB4" w14:textId="1FD21A70" w:rsidR="00D82543" w:rsidRPr="00E22609" w:rsidRDefault="00EA4AAC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>
              <w:t>–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0423C" w14:textId="7F2DD794" w:rsidR="00D82543" w:rsidRPr="005B750F" w:rsidRDefault="0020360B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ИМТ</w:t>
            </w:r>
            <w:r w:rsidR="00D82543" w:rsidRPr="00E22609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EA4AAC">
              <w:rPr>
                <w:rFonts w:eastAsia="Times New Roman" w:cs="Times New Roman"/>
                <w:color w:val="000000"/>
                <w:szCs w:val="24"/>
                <w:lang w:val="en-US"/>
              </w:rPr>
              <w:t>&lt;15</w:t>
            </w:r>
          </w:p>
        </w:tc>
      </w:tr>
      <w:tr w:rsidR="00D82543" w:rsidRPr="00D82543" w14:paraId="407C206A" w14:textId="77777777" w:rsidTr="00E22609">
        <w:trPr>
          <w:trHeight w:val="553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99CE3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12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4782B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>Мужской, 25 лет, 120 кг, 160 см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3034E" w14:textId="77777777" w:rsidR="00D82543" w:rsidRPr="00E22609" w:rsidRDefault="00D82543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E22609">
              <w:rPr>
                <w:rFonts w:eastAsia="Times New Roman" w:cs="Times New Roman"/>
                <w:color w:val="000000"/>
                <w:szCs w:val="24"/>
              </w:rPr>
              <w:t xml:space="preserve">Миффлин–Сан </w:t>
            </w:r>
            <w:proofErr w:type="spellStart"/>
            <w:r w:rsidRPr="00E22609">
              <w:rPr>
                <w:rFonts w:eastAsia="Times New Roman" w:cs="Times New Roman"/>
                <w:color w:val="000000"/>
                <w:szCs w:val="24"/>
              </w:rPr>
              <w:t>Жеор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2A094" w14:textId="5A2E9EA1" w:rsidR="00D82543" w:rsidRPr="00E22609" w:rsidRDefault="00EA4AAC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>
              <w:t>–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70E0D" w14:textId="2D1FA965" w:rsidR="00D82543" w:rsidRPr="00E22609" w:rsidRDefault="00EA4AAC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>
              <w:t>–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0315" w14:textId="3A165A67" w:rsidR="00D82543" w:rsidRPr="00E22609" w:rsidRDefault="00EA4AAC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>
              <w:t>–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A07DB" w14:textId="18F0C066" w:rsidR="00D82543" w:rsidRPr="00E22609" w:rsidRDefault="00EA4AAC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>
              <w:t>–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C447B" w14:textId="4C2D5114" w:rsidR="00D82543" w:rsidRPr="005B750F" w:rsidRDefault="0020360B" w:rsidP="00E2260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ИМТ</w:t>
            </w:r>
            <w:r w:rsidR="00D82543" w:rsidRPr="00E22609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5B750F">
              <w:rPr>
                <w:rFonts w:eastAsia="Times New Roman" w:cs="Times New Roman"/>
                <w:color w:val="000000"/>
                <w:szCs w:val="24"/>
                <w:lang w:val="en-US"/>
              </w:rPr>
              <w:t>&gt;45</w:t>
            </w:r>
          </w:p>
        </w:tc>
      </w:tr>
    </w:tbl>
    <w:p w14:paraId="31C48029" w14:textId="77777777" w:rsidR="00AD5C5A" w:rsidRDefault="00AD5C5A" w:rsidP="00AD5C5A">
      <w:pPr>
        <w:pStyle w:val="vgutTableName"/>
      </w:pPr>
    </w:p>
    <w:p w14:paraId="5F29696A" w14:textId="4E38DE8B" w:rsidR="00AD5C5A" w:rsidRDefault="00AD5C5A" w:rsidP="00AD5C5A">
      <w:pPr>
        <w:pStyle w:val="vgutTableName"/>
      </w:pPr>
      <w:r>
        <w:t>Таблица А.</w:t>
      </w:r>
      <w:r w:rsidR="000815B7">
        <w:t>3</w:t>
      </w:r>
      <w:r>
        <w:t xml:space="preserve"> – </w:t>
      </w:r>
      <w:r w:rsidR="000815B7">
        <w:t>Контрольные данные для проверки расчёта БЖУ</w:t>
      </w:r>
    </w:p>
    <w:tbl>
      <w:tblPr>
        <w:tblW w:w="10195" w:type="dxa"/>
        <w:tblLook w:val="04A0" w:firstRow="1" w:lastRow="0" w:firstColumn="1" w:lastColumn="0" w:noHBand="0" w:noVBand="1"/>
      </w:tblPr>
      <w:tblGrid>
        <w:gridCol w:w="430"/>
        <w:gridCol w:w="1127"/>
        <w:gridCol w:w="1232"/>
        <w:gridCol w:w="1371"/>
        <w:gridCol w:w="1453"/>
        <w:gridCol w:w="1602"/>
        <w:gridCol w:w="867"/>
        <w:gridCol w:w="885"/>
        <w:gridCol w:w="1228"/>
      </w:tblGrid>
      <w:tr w:rsidR="00DA1BD6" w:rsidRPr="00DA1BD6" w14:paraId="532CF538" w14:textId="77777777" w:rsidTr="00DA1BD6">
        <w:trPr>
          <w:trHeight w:val="624"/>
        </w:trPr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0CD1E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b/>
                <w:bCs/>
                <w:color w:val="000000"/>
                <w:szCs w:val="24"/>
              </w:rPr>
              <w:t>№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9EDE8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b/>
                <w:bCs/>
                <w:color w:val="000000"/>
                <w:szCs w:val="24"/>
              </w:rPr>
              <w:t>Полный ввод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8E0C8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b/>
                <w:bCs/>
                <w:color w:val="000000"/>
                <w:szCs w:val="24"/>
              </w:rPr>
              <w:t>Формула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42A1B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b/>
                <w:bCs/>
                <w:color w:val="000000"/>
                <w:szCs w:val="24"/>
              </w:rPr>
              <w:t>Активность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0124C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b/>
                <w:bCs/>
                <w:color w:val="000000"/>
                <w:szCs w:val="24"/>
              </w:rPr>
              <w:t>Цель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A1D5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b/>
                <w:bCs/>
                <w:color w:val="000000"/>
                <w:szCs w:val="24"/>
              </w:rPr>
              <w:t>Калорийность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F595E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b/>
                <w:bCs/>
                <w:color w:val="000000"/>
                <w:szCs w:val="24"/>
              </w:rPr>
              <w:t>Белки, г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4680E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b/>
                <w:bCs/>
                <w:color w:val="000000"/>
                <w:szCs w:val="24"/>
              </w:rPr>
              <w:t>Жиры, г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8B322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b/>
                <w:bCs/>
                <w:color w:val="000000"/>
                <w:szCs w:val="24"/>
              </w:rPr>
              <w:t>Углеводы, г</w:t>
            </w:r>
          </w:p>
        </w:tc>
      </w:tr>
      <w:tr w:rsidR="00DA1BD6" w:rsidRPr="00DA1BD6" w14:paraId="091B555B" w14:textId="77777777" w:rsidTr="00DA1BD6">
        <w:trPr>
          <w:trHeight w:val="1077"/>
        </w:trPr>
        <w:tc>
          <w:tcPr>
            <w:tcW w:w="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84553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87524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Мужской, 25 лет, 80 кг, 180 см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2C6D0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 xml:space="preserve">Миффлин–Сан </w:t>
            </w:r>
            <w:proofErr w:type="spellStart"/>
            <w:r w:rsidRPr="00DA1BD6">
              <w:rPr>
                <w:rFonts w:eastAsia="Times New Roman" w:cs="Times New Roman"/>
                <w:color w:val="000000"/>
                <w:szCs w:val="24"/>
              </w:rPr>
              <w:t>Жеор</w:t>
            </w:r>
            <w:proofErr w:type="spellEnd"/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1E026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1,55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0C954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Поддержание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865D8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2798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7F07F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144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240F5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80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2C48F" w14:textId="2D7E83B0" w:rsidR="00DA1BD6" w:rsidRPr="00DA1BD6" w:rsidRDefault="00C02BA2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376</w:t>
            </w:r>
          </w:p>
        </w:tc>
      </w:tr>
    </w:tbl>
    <w:p w14:paraId="065A16CD" w14:textId="36307E2F" w:rsidR="00DA1BD6" w:rsidRDefault="00DA1BD6" w:rsidP="00DA1BD6">
      <w:pPr>
        <w:ind w:firstLine="0"/>
      </w:pPr>
      <w:r>
        <w:lastRenderedPageBreak/>
        <w:t>Продолжение таблицы А.3</w:t>
      </w:r>
    </w:p>
    <w:tbl>
      <w:tblPr>
        <w:tblW w:w="10195" w:type="dxa"/>
        <w:tblLook w:val="04A0" w:firstRow="1" w:lastRow="0" w:firstColumn="1" w:lastColumn="0" w:noHBand="0" w:noVBand="1"/>
      </w:tblPr>
      <w:tblGrid>
        <w:gridCol w:w="430"/>
        <w:gridCol w:w="1127"/>
        <w:gridCol w:w="1232"/>
        <w:gridCol w:w="1371"/>
        <w:gridCol w:w="1453"/>
        <w:gridCol w:w="1602"/>
        <w:gridCol w:w="867"/>
        <w:gridCol w:w="885"/>
        <w:gridCol w:w="1228"/>
      </w:tblGrid>
      <w:tr w:rsidR="00DA1BD6" w:rsidRPr="00DA1BD6" w14:paraId="1D6DA095" w14:textId="77777777" w:rsidTr="00DA1BD6">
        <w:trPr>
          <w:trHeight w:val="529"/>
        </w:trPr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6AAE6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b/>
                <w:bCs/>
                <w:color w:val="000000"/>
                <w:szCs w:val="24"/>
              </w:rPr>
              <w:t>№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6FB6B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b/>
                <w:bCs/>
                <w:color w:val="000000"/>
                <w:szCs w:val="24"/>
              </w:rPr>
              <w:t>Полный ввод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804BF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b/>
                <w:bCs/>
                <w:color w:val="000000"/>
                <w:szCs w:val="24"/>
              </w:rPr>
              <w:t>Формула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AFB29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b/>
                <w:bCs/>
                <w:color w:val="000000"/>
                <w:szCs w:val="24"/>
              </w:rPr>
              <w:t>Активность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243B1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b/>
                <w:bCs/>
                <w:color w:val="000000"/>
                <w:szCs w:val="24"/>
              </w:rPr>
              <w:t>Цель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B9115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b/>
                <w:bCs/>
                <w:color w:val="000000"/>
                <w:szCs w:val="24"/>
              </w:rPr>
              <w:t>Калорийность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97373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b/>
                <w:bCs/>
                <w:color w:val="000000"/>
                <w:szCs w:val="24"/>
              </w:rPr>
              <w:t>Белки, г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ED72E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b/>
                <w:bCs/>
                <w:color w:val="000000"/>
                <w:szCs w:val="24"/>
              </w:rPr>
              <w:t>Жиры, г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1F055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b/>
                <w:bCs/>
                <w:color w:val="000000"/>
                <w:szCs w:val="24"/>
              </w:rPr>
              <w:t>Углеводы, г</w:t>
            </w:r>
          </w:p>
        </w:tc>
      </w:tr>
      <w:tr w:rsidR="00DA1BD6" w:rsidRPr="00DA1BD6" w14:paraId="0774728B" w14:textId="77777777" w:rsidTr="00DA1BD6">
        <w:trPr>
          <w:trHeight w:val="529"/>
        </w:trPr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62865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8AE91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Мужской, 25 лет, 80 кг, 180 см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DBE86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 xml:space="preserve">Миффлин–Сан </w:t>
            </w:r>
            <w:proofErr w:type="spellStart"/>
            <w:r w:rsidRPr="00DA1BD6">
              <w:rPr>
                <w:rFonts w:eastAsia="Times New Roman" w:cs="Times New Roman"/>
                <w:color w:val="000000"/>
                <w:szCs w:val="24"/>
              </w:rPr>
              <w:t>Жеор</w:t>
            </w:r>
            <w:proofErr w:type="spellEnd"/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31052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1,55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5D402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Сброс веса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32FBD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2378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B256C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160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7902E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80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F66C" w14:textId="40DBFFF5" w:rsidR="00DA1BD6" w:rsidRPr="00DA1BD6" w:rsidRDefault="00C02BA2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255</w:t>
            </w:r>
          </w:p>
        </w:tc>
      </w:tr>
      <w:tr w:rsidR="00DA1BD6" w:rsidRPr="00DA1BD6" w14:paraId="1F30CC92" w14:textId="77777777" w:rsidTr="00DA1BD6">
        <w:trPr>
          <w:trHeight w:val="842"/>
        </w:trPr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AE1CA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3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4CB10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Мужской, 25 лет, 80 кг, 180 см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F05FF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 xml:space="preserve">Миффлин–Сан </w:t>
            </w:r>
            <w:proofErr w:type="spellStart"/>
            <w:r w:rsidRPr="00DA1BD6">
              <w:rPr>
                <w:rFonts w:eastAsia="Times New Roman" w:cs="Times New Roman"/>
                <w:color w:val="000000"/>
                <w:szCs w:val="24"/>
              </w:rPr>
              <w:t>Жеор</w:t>
            </w:r>
            <w:proofErr w:type="spellEnd"/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5D1AB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1,55</w:t>
            </w: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95247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Набор массы</w:t>
            </w:r>
          </w:p>
        </w:tc>
        <w:tc>
          <w:tcPr>
            <w:tcW w:w="1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660BC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3078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9D833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120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7F672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80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625B1" w14:textId="251E9E2B" w:rsidR="00DA1BD6" w:rsidRPr="00DA1BD6" w:rsidRDefault="00C02BA2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470</w:t>
            </w:r>
          </w:p>
        </w:tc>
      </w:tr>
      <w:tr w:rsidR="00DA1BD6" w:rsidRPr="00DA1BD6" w14:paraId="1057C90C" w14:textId="77777777" w:rsidTr="00DA1BD6">
        <w:trPr>
          <w:trHeight w:val="836"/>
        </w:trPr>
        <w:tc>
          <w:tcPr>
            <w:tcW w:w="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4CBA4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51ACF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Женский, 25 лет, 60 кг, 165 см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254EF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 xml:space="preserve">Миффлин–Сан </w:t>
            </w:r>
            <w:proofErr w:type="spellStart"/>
            <w:r w:rsidRPr="00DA1BD6">
              <w:rPr>
                <w:rFonts w:eastAsia="Times New Roman" w:cs="Times New Roman"/>
                <w:color w:val="000000"/>
                <w:szCs w:val="24"/>
              </w:rPr>
              <w:t>Жеор</w:t>
            </w:r>
            <w:proofErr w:type="spellEnd"/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13795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1,55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120B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Поддержание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6EB56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2085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F3D0C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108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5EA65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48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E1A68" w14:textId="0F2BB41B" w:rsidR="00DA1BD6" w:rsidRPr="00DA1BD6" w:rsidRDefault="00C02BA2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305</w:t>
            </w:r>
          </w:p>
        </w:tc>
      </w:tr>
      <w:tr w:rsidR="00DA1BD6" w:rsidRPr="00DA1BD6" w14:paraId="5E35CFA3" w14:textId="77777777" w:rsidTr="00DA1BD6">
        <w:trPr>
          <w:trHeight w:val="675"/>
        </w:trPr>
        <w:tc>
          <w:tcPr>
            <w:tcW w:w="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88CDB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06994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Женский, 25 лет, 60 кг, 165 см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F1934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 xml:space="preserve">Миффлин–Сан </w:t>
            </w:r>
            <w:proofErr w:type="spellStart"/>
            <w:r w:rsidRPr="00DA1BD6">
              <w:rPr>
                <w:rFonts w:eastAsia="Times New Roman" w:cs="Times New Roman"/>
                <w:color w:val="000000"/>
                <w:szCs w:val="24"/>
              </w:rPr>
              <w:t>Жеор</w:t>
            </w:r>
            <w:proofErr w:type="spellEnd"/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897A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1,55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4DFE4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Сброс веса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E1993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1772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7FE08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120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96CBF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48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DAE56" w14:textId="0F7C057C" w:rsidR="00DA1BD6" w:rsidRPr="00DA1BD6" w:rsidRDefault="00C02BA2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215</w:t>
            </w:r>
          </w:p>
        </w:tc>
      </w:tr>
      <w:tr w:rsidR="00DA1BD6" w:rsidRPr="00DA1BD6" w14:paraId="201F394A" w14:textId="77777777" w:rsidTr="00DA1BD6">
        <w:trPr>
          <w:trHeight w:val="953"/>
        </w:trPr>
        <w:tc>
          <w:tcPr>
            <w:tcW w:w="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B9B79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84315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Женский, 25 лет, 60 кг, 165 см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2331B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 xml:space="preserve">Миффлин–Сан </w:t>
            </w:r>
            <w:proofErr w:type="spellStart"/>
            <w:r w:rsidRPr="00DA1BD6">
              <w:rPr>
                <w:rFonts w:eastAsia="Times New Roman" w:cs="Times New Roman"/>
                <w:color w:val="000000"/>
                <w:szCs w:val="24"/>
              </w:rPr>
              <w:t>Жеор</w:t>
            </w:r>
            <w:proofErr w:type="spellEnd"/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F484E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1,55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5CCB2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Набор массы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ACC3D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2294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A187F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90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AC642" w14:textId="77777777" w:rsidR="00DA1BD6" w:rsidRPr="00DA1BD6" w:rsidRDefault="00DA1BD6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DA1BD6">
              <w:rPr>
                <w:rFonts w:eastAsia="Times New Roman" w:cs="Times New Roman"/>
                <w:color w:val="000000"/>
                <w:szCs w:val="24"/>
              </w:rPr>
              <w:t>48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4B135" w14:textId="5B6B3A0A" w:rsidR="00DA1BD6" w:rsidRPr="00DA1BD6" w:rsidRDefault="00C02BA2" w:rsidP="00DA1BD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376</w:t>
            </w:r>
          </w:p>
        </w:tc>
      </w:tr>
    </w:tbl>
    <w:p w14:paraId="419DCABC" w14:textId="77777777" w:rsidR="00DA1BD6" w:rsidRDefault="00DA1BD6" w:rsidP="002D6241"/>
    <w:p w14:paraId="70744F7C" w14:textId="4A29D359" w:rsidR="00653FDC" w:rsidRPr="005C59FC" w:rsidRDefault="00F54692" w:rsidP="002D6241">
      <w:r w:rsidRPr="005C59FC">
        <w:t xml:space="preserve">По результатам проведения проверки представитель Заказчика вносит запись в </w:t>
      </w:r>
      <w:r w:rsidR="005C59FC" w:rsidRPr="005C59FC">
        <w:t>П</w:t>
      </w:r>
      <w:r w:rsidRPr="005C59FC">
        <w:t xml:space="preserve">ротокол </w:t>
      </w:r>
      <w:r w:rsidR="002252D0">
        <w:t xml:space="preserve">проведения </w:t>
      </w:r>
      <w:r w:rsidRPr="005C59FC">
        <w:t>приемочных испытаний.</w:t>
      </w:r>
    </w:p>
    <w:p w14:paraId="381FC8AA" w14:textId="3661F3CE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2F20C022" w14:textId="222B0905" w:rsidR="00981AE3" w:rsidRPr="005C59FC" w:rsidRDefault="00981AE3" w:rsidP="00981AE3">
      <w:pPr>
        <w:pStyle w:val="vguAdditionName"/>
        <w:rPr>
          <w:color w:val="000000" w:themeColor="text1"/>
        </w:rPr>
      </w:pPr>
      <w:bookmarkStart w:id="41" w:name="_Toc230604504"/>
      <w:bookmarkEnd w:id="1"/>
      <w:bookmarkEnd w:id="2"/>
      <w:r w:rsidRPr="005C59FC">
        <w:lastRenderedPageBreak/>
        <w:t>Протокол</w:t>
      </w:r>
      <w:r w:rsidR="003C294C">
        <w:t xml:space="preserve"> проведения</w:t>
      </w:r>
      <w:r w:rsidRPr="005C59FC">
        <w:t xml:space="preserve"> приемочных испытаний</w:t>
      </w:r>
      <w:bookmarkEnd w:id="41"/>
    </w:p>
    <w:p w14:paraId="1FACD736" w14:textId="6A15A40A" w:rsidR="00981AE3" w:rsidRPr="005C59FC" w:rsidRDefault="002252D0" w:rsidP="00981AE3">
      <w:r w:rsidRPr="005C59FC">
        <w:t>В соответствии с требованиями,</w:t>
      </w:r>
      <w:r w:rsidR="00981AE3" w:rsidRPr="005C59FC">
        <w:t xml:space="preserve"> </w:t>
      </w:r>
      <w:r>
        <w:t>изложенными в «Техническом</w:t>
      </w:r>
      <w:r w:rsidRPr="005C59FC">
        <w:t xml:space="preserve"> задани</w:t>
      </w:r>
      <w:r>
        <w:t>и»,</w:t>
      </w:r>
      <w:r w:rsidR="00981AE3" w:rsidRPr="005C59FC">
        <w:t xml:space="preserve"> </w:t>
      </w:r>
      <w:r>
        <w:t xml:space="preserve">и </w:t>
      </w:r>
      <w:r w:rsidRPr="005C59FC">
        <w:t>утвержденной «Программой и методикой испытаний»</w:t>
      </w:r>
      <w:r>
        <w:t xml:space="preserve"> </w:t>
      </w:r>
      <w:r w:rsidR="00981AE3" w:rsidRPr="005C59FC">
        <w:t xml:space="preserve">были проведены испытания </w:t>
      </w:r>
      <w:r w:rsidR="00C8272E">
        <w:t>п</w:t>
      </w:r>
      <w:r w:rsidR="00C8544F" w:rsidRPr="00C8272E">
        <w:t>риложения</w:t>
      </w:r>
      <w:r w:rsidR="00981AE3" w:rsidRPr="005C59FC">
        <w:t>.</w:t>
      </w:r>
      <w:r w:rsidR="00623F77">
        <w:t xml:space="preserve"> </w:t>
      </w:r>
      <w:r w:rsidR="00981AE3" w:rsidRPr="005C59FC">
        <w:t xml:space="preserve">Общие сведения об испытаниях приведены в таблице </w:t>
      </w:r>
      <w:r w:rsidR="005C59FC" w:rsidRPr="005C59FC">
        <w:t>Б.</w:t>
      </w:r>
      <w:r w:rsidR="00981AE3" w:rsidRPr="005C59FC">
        <w:t>1.</w:t>
      </w:r>
      <w:r w:rsidR="00623F77">
        <w:t xml:space="preserve"> </w:t>
      </w:r>
      <w:r w:rsidR="00981AE3" w:rsidRPr="005C59FC">
        <w:t xml:space="preserve">Результаты испытаний приведены в таблице </w:t>
      </w:r>
      <w:r w:rsidR="005C59FC" w:rsidRPr="005C59FC">
        <w:t>Б.</w:t>
      </w:r>
      <w:r w:rsidR="00981AE3" w:rsidRPr="005C59FC">
        <w:t>2.</w:t>
      </w:r>
    </w:p>
    <w:p w14:paraId="44C8F8E6" w14:textId="77777777" w:rsidR="00981AE3" w:rsidRPr="005C59FC" w:rsidRDefault="00981AE3" w:rsidP="00981AE3"/>
    <w:p w14:paraId="6D0177ED" w14:textId="130C65A8" w:rsidR="00981AE3" w:rsidRPr="005C59FC" w:rsidRDefault="00981AE3" w:rsidP="00167952">
      <w:pPr>
        <w:pStyle w:val="vgutTableName"/>
      </w:pPr>
      <w:bookmarkStart w:id="42" w:name="_Ref74120505"/>
      <w:bookmarkStart w:id="43" w:name="_Ref74120502"/>
      <w:r w:rsidRPr="005C59FC">
        <w:t xml:space="preserve">Таблица </w:t>
      </w:r>
      <w:bookmarkEnd w:id="42"/>
      <w:r w:rsidR="005C59FC" w:rsidRPr="005C59FC">
        <w:t>Б.</w:t>
      </w:r>
      <w:r w:rsidRPr="005C59FC">
        <w:t>1 – Общие сведения</w:t>
      </w:r>
      <w:bookmarkEnd w:id="43"/>
      <w:r w:rsidR="005C59FC" w:rsidRPr="005C59FC">
        <w:t xml:space="preserve"> об испытаниях</w:t>
      </w:r>
    </w:p>
    <w:tbl>
      <w:tblPr>
        <w:tblW w:w="10201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3430"/>
      </w:tblGrid>
      <w:tr w:rsidR="00981AE3" w:rsidRPr="005C59FC" w14:paraId="2B9EF9FC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2C046" w14:textId="77777777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Испытываемый образец:</w:t>
            </w:r>
          </w:p>
        </w:tc>
        <w:tc>
          <w:tcPr>
            <w:tcW w:w="5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71CF7" w14:textId="000A27B8" w:rsidR="00981AE3" w:rsidRPr="005C59FC" w:rsidRDefault="00477619" w:rsidP="00981AE3">
            <w:pPr>
              <w:spacing w:before="0" w:line="240" w:lineRule="auto"/>
              <w:ind w:firstLine="0"/>
              <w:jc w:val="center"/>
            </w:pPr>
            <w:r>
              <w:rPr>
                <w:b/>
              </w:rPr>
              <w:t>Приложение</w:t>
            </w:r>
            <w:r w:rsidR="00981AE3" w:rsidRPr="005C59FC">
              <w:rPr>
                <w:b/>
              </w:rPr>
              <w:t xml:space="preserve"> «</w:t>
            </w:r>
            <w:r w:rsidR="00BF4E36">
              <w:rPr>
                <w:b/>
              </w:rPr>
              <w:t>Калькулятор калорий</w:t>
            </w:r>
            <w:r w:rsidR="00981AE3" w:rsidRPr="005C59FC">
              <w:rPr>
                <w:b/>
              </w:rPr>
              <w:t>»</w:t>
            </w:r>
          </w:p>
        </w:tc>
      </w:tr>
      <w:tr w:rsidR="00981AE3" w:rsidRPr="005C59FC" w14:paraId="7D175146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9129D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Дата проведения испытаний:</w:t>
            </w:r>
          </w:p>
        </w:tc>
        <w:tc>
          <w:tcPr>
            <w:tcW w:w="5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BD13F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«       »                       20</w:t>
            </w:r>
            <w:r w:rsidRPr="005C59FC">
              <w:softHyphen/>
            </w:r>
            <w:r w:rsidRPr="005C59FC">
              <w:softHyphen/>
              <w:t>_г.</w:t>
            </w:r>
          </w:p>
        </w:tc>
      </w:tr>
      <w:tr w:rsidR="00981AE3" w:rsidRPr="005C59FC" w14:paraId="7622573F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E025" w14:textId="77777777" w:rsidR="00981AE3" w:rsidRPr="005C59FC" w:rsidRDefault="00981AE3" w:rsidP="00BF4E36">
            <w:pPr>
              <w:pStyle w:val="vgutTableText"/>
            </w:pPr>
            <w:r w:rsidRPr="005C59FC">
              <w:t>Место проведения испытаний</w:t>
            </w:r>
          </w:p>
        </w:tc>
        <w:tc>
          <w:tcPr>
            <w:tcW w:w="5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4ACB4" w14:textId="77777777" w:rsidR="00981AE3" w:rsidRPr="005C59FC" w:rsidRDefault="00981AE3" w:rsidP="00BF4E36">
            <w:pPr>
              <w:pStyle w:val="vgutTableText"/>
            </w:pPr>
          </w:p>
        </w:tc>
      </w:tr>
      <w:tr w:rsidR="00981AE3" w:rsidRPr="005C59FC" w14:paraId="26D5ED99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A0546" w14:textId="77777777" w:rsidR="00981AE3" w:rsidRPr="005C59FC" w:rsidRDefault="00981AE3" w:rsidP="00BF4E36">
            <w:pPr>
              <w:pStyle w:val="vgutTableText"/>
            </w:pPr>
            <w:r w:rsidRPr="005C59FC"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90BCC" w14:textId="5FF02860" w:rsidR="00981AE3" w:rsidRPr="005C59FC" w:rsidRDefault="00981AE3" w:rsidP="00BF4E36">
            <w:pPr>
              <w:pStyle w:val="vgutTableText"/>
            </w:pPr>
            <w:r w:rsidRPr="005C59FC">
              <w:t>Фамилия И.О.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661E2" w14:textId="77777777" w:rsidR="00981AE3" w:rsidRPr="005C59FC" w:rsidRDefault="00981AE3" w:rsidP="00BF4E36">
            <w:pPr>
              <w:pStyle w:val="vgutTableText"/>
            </w:pPr>
            <w:r w:rsidRPr="005C59FC">
              <w:t>Должность</w:t>
            </w:r>
          </w:p>
        </w:tc>
      </w:tr>
      <w:tr w:rsidR="00981AE3" w:rsidRPr="005C59FC" w14:paraId="0F9EAC2A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8DFE5" w14:textId="77777777" w:rsidR="00981AE3" w:rsidRPr="005C59FC" w:rsidRDefault="00981AE3" w:rsidP="00BF4E36">
            <w:pPr>
              <w:pStyle w:val="vgutTableText"/>
            </w:pPr>
            <w:r w:rsidRPr="005C59FC"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241D1" w14:textId="33F7D346" w:rsidR="00981AE3" w:rsidRPr="005C59FC" w:rsidRDefault="00C8272E" w:rsidP="00BF4E36">
            <w:pPr>
              <w:pStyle w:val="vgutTableText"/>
            </w:pPr>
            <w:r>
              <w:t>Мокерова М.В.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9883" w14:textId="2069D32C" w:rsidR="00981AE3" w:rsidRPr="005C59FC" w:rsidRDefault="00981AE3" w:rsidP="00BF4E36">
            <w:pPr>
              <w:pStyle w:val="vgutTableText"/>
            </w:pPr>
            <w:r w:rsidRPr="005C59FC">
              <w:t>Студент Колледжа ВятГУ группы ИСПк-</w:t>
            </w:r>
            <w:r w:rsidR="00035915">
              <w:t>2</w:t>
            </w:r>
            <w:r w:rsidRPr="005C59FC">
              <w:t>0</w:t>
            </w:r>
            <w:r w:rsidR="00B07854">
              <w:t>2</w:t>
            </w:r>
            <w:r w:rsidRPr="005C59FC">
              <w:t>-5</w:t>
            </w:r>
            <w:r w:rsidR="00035915">
              <w:t>2</w:t>
            </w:r>
            <w:r w:rsidRPr="005C59FC">
              <w:t>-00</w:t>
            </w:r>
          </w:p>
        </w:tc>
      </w:tr>
      <w:tr w:rsidR="00981AE3" w:rsidRPr="005C59FC" w14:paraId="2CE472B6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F812D" w14:textId="77777777" w:rsidR="00981AE3" w:rsidRPr="005C59FC" w:rsidRDefault="00981AE3" w:rsidP="00BF4E36">
            <w:pPr>
              <w:pStyle w:val="vgutTableText"/>
            </w:pPr>
            <w:r w:rsidRPr="005C59FC">
              <w:t>От Заказчика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B84DA" w14:textId="77777777" w:rsidR="00981AE3" w:rsidRPr="005C59FC" w:rsidRDefault="00981AE3" w:rsidP="00BF4E36">
            <w:pPr>
              <w:pStyle w:val="vgutTableText"/>
            </w:pPr>
            <w:r w:rsidRPr="005C59FC">
              <w:t>Самоделкин, П.А.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4914" w14:textId="16D6F409" w:rsidR="00981AE3" w:rsidRPr="005C59FC" w:rsidRDefault="00981AE3" w:rsidP="00BF4E36">
            <w:pPr>
              <w:pStyle w:val="vgutTableText"/>
            </w:pPr>
            <w:r w:rsidRPr="005C59FC">
              <w:t>МДК.06.01 Внедрение информационных систем</w:t>
            </w:r>
          </w:p>
        </w:tc>
      </w:tr>
      <w:tr w:rsidR="00981AE3" w:rsidRPr="005C59FC" w14:paraId="19858126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8E4D" w14:textId="77777777" w:rsidR="00981AE3" w:rsidRPr="005C59FC" w:rsidRDefault="00981AE3" w:rsidP="00BF4E36">
            <w:pPr>
              <w:pStyle w:val="vgutTableText"/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D062C" w14:textId="6C6D66EE" w:rsidR="00981AE3" w:rsidRPr="005C59FC" w:rsidRDefault="00C8272E" w:rsidP="00BF4E36">
            <w:pPr>
              <w:pStyle w:val="vgutTableText"/>
            </w:pPr>
            <w:r>
              <w:t>Ржаникова Е.Д.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2BCE6" w14:textId="77777777" w:rsidR="00981AE3" w:rsidRPr="005C59FC" w:rsidRDefault="00981AE3" w:rsidP="00BF4E36">
            <w:pPr>
              <w:pStyle w:val="vgutTableText"/>
            </w:pPr>
            <w:r w:rsidRPr="005C59FC">
              <w:t>Преподаватель по МДК.05.05 Анализ и разработка технических заданий</w:t>
            </w:r>
          </w:p>
        </w:tc>
      </w:tr>
      <w:tr w:rsidR="00981AE3" w:rsidRPr="005C59FC" w14:paraId="4D00470B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4E1F" w14:textId="77777777" w:rsidR="00981AE3" w:rsidRPr="005C59FC" w:rsidRDefault="00981AE3" w:rsidP="00BF4E36">
            <w:pPr>
              <w:pStyle w:val="vgutTableText"/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C166" w14:textId="5806E6CE" w:rsidR="00981AE3" w:rsidRPr="005C59FC" w:rsidRDefault="00C8272E" w:rsidP="00BF4E36">
            <w:pPr>
              <w:pStyle w:val="vgutTableText"/>
            </w:pPr>
            <w:r>
              <w:t>Частиков Г.А.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D1A21" w14:textId="77777777" w:rsidR="00981AE3" w:rsidRPr="005C59FC" w:rsidRDefault="00981AE3" w:rsidP="00BF4E36">
            <w:pPr>
              <w:pStyle w:val="vgutTableText"/>
            </w:pPr>
            <w:r w:rsidRPr="005C59FC">
              <w:t>Руководитель образовательной программы 09.02.07 “Информационные системы и программирование”</w:t>
            </w:r>
          </w:p>
        </w:tc>
      </w:tr>
      <w:tr w:rsidR="00035915" w:rsidRPr="005C59FC" w14:paraId="28A31474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E3232" w14:textId="77777777" w:rsidR="00035915" w:rsidRPr="005C59FC" w:rsidRDefault="00035915" w:rsidP="00BF4E36">
            <w:pPr>
              <w:pStyle w:val="vgutTableText"/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89555" w14:textId="1736F20C" w:rsidR="00035915" w:rsidRDefault="00035915" w:rsidP="00BF4E36">
            <w:pPr>
              <w:pStyle w:val="vgutTableText"/>
            </w:pPr>
            <w:r>
              <w:t>Крутиков А.К.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5D0AC" w14:textId="3D9EA041" w:rsidR="00035915" w:rsidRPr="00201B8F" w:rsidRDefault="00035915" w:rsidP="00BF4E36">
            <w:pPr>
              <w:pStyle w:val="vgutTableText"/>
            </w:pPr>
            <w:r w:rsidRPr="005C59FC">
              <w:t>Преподаватель по УП.05</w:t>
            </w:r>
            <w:r w:rsidR="0024246F">
              <w:t xml:space="preserve"> Учебная практика</w:t>
            </w:r>
          </w:p>
        </w:tc>
      </w:tr>
    </w:tbl>
    <w:p w14:paraId="28D2B437" w14:textId="77777777" w:rsidR="008244FE" w:rsidRPr="005C59FC" w:rsidRDefault="008244FE" w:rsidP="008244FE">
      <w:pPr>
        <w:ind w:firstLine="0"/>
      </w:pPr>
      <w:bookmarkStart w:id="44" w:name="_Ref74120529"/>
    </w:p>
    <w:p w14:paraId="4A2E8F2A" w14:textId="1E5B6DF1" w:rsidR="00981AE3" w:rsidRDefault="00981AE3" w:rsidP="00472B46">
      <w:pPr>
        <w:ind w:firstLine="0"/>
      </w:pPr>
      <w:r w:rsidRPr="005C59FC">
        <w:t xml:space="preserve">Таблица </w:t>
      </w:r>
      <w:bookmarkEnd w:id="44"/>
      <w:r w:rsidR="005C59FC" w:rsidRPr="005C59FC">
        <w:t>Б.</w:t>
      </w:r>
      <w:r w:rsidRPr="005C59FC">
        <w:t>2 – Результаты испытани</w:t>
      </w:r>
      <w:r w:rsidR="005C59FC" w:rsidRPr="005C59FC">
        <w:t>й</w:t>
      </w:r>
    </w:p>
    <w:tbl>
      <w:tblPr>
        <w:tblW w:w="10201" w:type="dxa"/>
        <w:jc w:val="center"/>
        <w:tblLook w:val="04A0" w:firstRow="1" w:lastRow="0" w:firstColumn="1" w:lastColumn="0" w:noHBand="0" w:noVBand="1"/>
      </w:tblPr>
      <w:tblGrid>
        <w:gridCol w:w="560"/>
        <w:gridCol w:w="4113"/>
        <w:gridCol w:w="1972"/>
        <w:gridCol w:w="1665"/>
        <w:gridCol w:w="1891"/>
      </w:tblGrid>
      <w:tr w:rsidR="00564EA3" w:rsidRPr="00564EA3" w14:paraId="4189BE16" w14:textId="77777777" w:rsidTr="00564EA3">
        <w:trPr>
          <w:trHeight w:val="662"/>
          <w:jc w:val="center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9D6ED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b/>
                <w:bCs/>
                <w:color w:val="000000"/>
                <w:szCs w:val="24"/>
              </w:rPr>
              <w:t>№ п/п</w:t>
            </w:r>
          </w:p>
        </w:tc>
        <w:tc>
          <w:tcPr>
            <w:tcW w:w="4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71FAF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b/>
                <w:bCs/>
                <w:color w:val="000000"/>
                <w:szCs w:val="24"/>
              </w:rPr>
              <w:t>Наименование проверки</w:t>
            </w:r>
          </w:p>
        </w:tc>
        <w:tc>
          <w:tcPr>
            <w:tcW w:w="1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75164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b/>
                <w:bCs/>
                <w:color w:val="000000"/>
                <w:szCs w:val="24"/>
              </w:rPr>
              <w:t>№ пункта методики</w:t>
            </w:r>
          </w:p>
        </w:tc>
        <w:tc>
          <w:tcPr>
            <w:tcW w:w="1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A5AD9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b/>
                <w:bCs/>
                <w:color w:val="000000"/>
                <w:szCs w:val="24"/>
              </w:rPr>
              <w:t>Отметка о прохождении (да/нет)</w:t>
            </w:r>
          </w:p>
        </w:tc>
        <w:tc>
          <w:tcPr>
            <w:tcW w:w="18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BF16C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b/>
                <w:bCs/>
                <w:color w:val="000000"/>
                <w:szCs w:val="24"/>
              </w:rPr>
              <w:t>Примечание</w:t>
            </w:r>
          </w:p>
        </w:tc>
      </w:tr>
      <w:tr w:rsidR="00564EA3" w:rsidRPr="00564EA3" w14:paraId="3559F295" w14:textId="77777777" w:rsidTr="00564EA3">
        <w:trPr>
          <w:trHeight w:val="391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E2383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54A68" w14:textId="56AAE54F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Проверка запуска программного продукта</w:t>
            </w:r>
            <w:r w:rsidR="0020360B">
              <w:rPr>
                <w:rFonts w:eastAsia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44E40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AB840" w14:textId="26B8E74E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Да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B68A2" w14:textId="59323C87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Замечаний нет</w:t>
            </w:r>
          </w:p>
        </w:tc>
      </w:tr>
      <w:tr w:rsidR="00564EA3" w:rsidRPr="00564EA3" w14:paraId="1DB8E8D4" w14:textId="77777777" w:rsidTr="00564EA3">
        <w:trPr>
          <w:trHeight w:val="58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C0EFA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7664A" w14:textId="752BE4FB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Проверка отображения элементов интерфейса</w:t>
            </w:r>
            <w:r w:rsidR="0020360B">
              <w:rPr>
                <w:rFonts w:eastAsia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BD3B6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5DB1C" w14:textId="450FCB6F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Да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3B3E3" w14:textId="2B5718DD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Замечаний нет</w:t>
            </w:r>
          </w:p>
        </w:tc>
      </w:tr>
      <w:tr w:rsidR="00564EA3" w:rsidRPr="00564EA3" w14:paraId="2F861420" w14:textId="77777777" w:rsidTr="00564EA3">
        <w:trPr>
          <w:trHeight w:val="209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8CCEE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3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A9DFB" w14:textId="2FFC76DB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Проверка первичной валидации входных данных</w:t>
            </w:r>
            <w:r w:rsidR="0020360B">
              <w:rPr>
                <w:rFonts w:eastAsia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B5FA8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3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16FB9" w14:textId="0821DF26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Да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7CED2" w14:textId="6FEB703E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Замечаний нет</w:t>
            </w:r>
          </w:p>
        </w:tc>
      </w:tr>
      <w:tr w:rsidR="00564EA3" w:rsidRPr="00564EA3" w14:paraId="17085A3B" w14:textId="77777777" w:rsidTr="00564EA3">
        <w:trPr>
          <w:trHeight w:val="58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ECE31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4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8FAFA" w14:textId="03688B33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Проверка обязательности заполнения полей</w:t>
            </w:r>
            <w:r w:rsidR="0020360B">
              <w:rPr>
                <w:rFonts w:eastAsia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1261B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4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FB91E" w14:textId="7EC3719D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Да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D8F8A" w14:textId="0220B28A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Замечаний нет</w:t>
            </w:r>
          </w:p>
        </w:tc>
      </w:tr>
      <w:tr w:rsidR="00564EA3" w:rsidRPr="00564EA3" w14:paraId="04825711" w14:textId="77777777" w:rsidTr="00564EA3">
        <w:trPr>
          <w:trHeight w:val="461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A4CA5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B2D29" w14:textId="5CB0DC9F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Проверка диапазонов значений</w:t>
            </w:r>
            <w:r w:rsidR="0020360B">
              <w:rPr>
                <w:rFonts w:eastAsia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041DB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B3EBC" w14:textId="04E8F212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Да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27369" w14:textId="1B008AA6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Замечаний нет</w:t>
            </w:r>
          </w:p>
        </w:tc>
      </w:tr>
      <w:tr w:rsidR="00564EA3" w:rsidRPr="00564EA3" w14:paraId="2B9F90BB" w14:textId="77777777" w:rsidTr="00564EA3">
        <w:trPr>
          <w:trHeight w:val="559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2EB70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6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EED5E" w14:textId="080CA95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Проверка запуска расчета</w:t>
            </w:r>
            <w:r w:rsidR="0020360B">
              <w:rPr>
                <w:rFonts w:eastAsia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52C81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6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92647" w14:textId="1A451317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Да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E74B2" w14:textId="244EFC15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Замечаний нет</w:t>
            </w:r>
          </w:p>
        </w:tc>
      </w:tr>
      <w:tr w:rsidR="00564EA3" w:rsidRPr="00564EA3" w14:paraId="261649B6" w14:textId="77777777" w:rsidTr="00564EA3">
        <w:trPr>
          <w:trHeight w:val="605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01506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7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35EC6" w14:textId="68C91F75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Проверка обязательности ввода процента жира для формулы Кетча–МакАрдла</w:t>
            </w:r>
            <w:r w:rsidR="0020360B">
              <w:rPr>
                <w:rFonts w:eastAsia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7925F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7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70215" w14:textId="256B112F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Да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7A29D" w14:textId="7B86CD3C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Замечаний нет</w:t>
            </w:r>
          </w:p>
        </w:tc>
      </w:tr>
    </w:tbl>
    <w:p w14:paraId="53F8F22C" w14:textId="77777777" w:rsidR="00564EA3" w:rsidRDefault="00564EA3" w:rsidP="00564EA3">
      <w:pPr>
        <w:jc w:val="right"/>
      </w:pPr>
    </w:p>
    <w:p w14:paraId="106F6FE8" w14:textId="77777777" w:rsidR="00564EA3" w:rsidRDefault="00564EA3" w:rsidP="00564EA3">
      <w:pPr>
        <w:ind w:firstLine="0"/>
      </w:pPr>
      <w:r>
        <w:t>Продолжение таблицы Б.2</w:t>
      </w:r>
    </w:p>
    <w:tbl>
      <w:tblPr>
        <w:tblW w:w="10201" w:type="dxa"/>
        <w:jc w:val="center"/>
        <w:tblLook w:val="04A0" w:firstRow="1" w:lastRow="0" w:firstColumn="1" w:lastColumn="0" w:noHBand="0" w:noVBand="1"/>
      </w:tblPr>
      <w:tblGrid>
        <w:gridCol w:w="560"/>
        <w:gridCol w:w="4113"/>
        <w:gridCol w:w="1972"/>
        <w:gridCol w:w="1665"/>
        <w:gridCol w:w="1891"/>
      </w:tblGrid>
      <w:tr w:rsidR="00564EA3" w:rsidRPr="00564EA3" w14:paraId="4B85421A" w14:textId="77777777" w:rsidTr="00564EA3">
        <w:trPr>
          <w:trHeight w:val="572"/>
          <w:jc w:val="center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8D8BD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b/>
                <w:bCs/>
                <w:color w:val="000000"/>
                <w:szCs w:val="24"/>
              </w:rPr>
              <w:t>№ п/п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F8361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b/>
                <w:bCs/>
                <w:color w:val="000000"/>
                <w:szCs w:val="24"/>
              </w:rPr>
              <w:t>Наименование проверки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00D55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b/>
                <w:bCs/>
                <w:color w:val="000000"/>
                <w:szCs w:val="24"/>
              </w:rPr>
              <w:t>№ пункта методики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C61B3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b/>
                <w:bCs/>
                <w:color w:val="000000"/>
                <w:szCs w:val="24"/>
              </w:rPr>
              <w:t>Отметка о прохождении (да/нет)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CF87B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b/>
                <w:bCs/>
                <w:color w:val="000000"/>
                <w:szCs w:val="24"/>
              </w:rPr>
              <w:t>Примечание</w:t>
            </w:r>
          </w:p>
        </w:tc>
      </w:tr>
      <w:tr w:rsidR="00564EA3" w:rsidRPr="00564EA3" w14:paraId="3C4166B4" w14:textId="77777777" w:rsidTr="00564EA3">
        <w:trPr>
          <w:trHeight w:val="572"/>
          <w:jc w:val="center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69B71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8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60D1A" w14:textId="06C8B5D5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Проверка выбора пола, цели и уровня активности</w:t>
            </w:r>
            <w:r w:rsidR="0020360B">
              <w:rPr>
                <w:rFonts w:eastAsia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16A20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8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112A3" w14:textId="681384B5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20360B">
              <w:rPr>
                <w:rFonts w:eastAsia="Times New Roman" w:cs="Times New Roman"/>
                <w:color w:val="000000"/>
                <w:szCs w:val="24"/>
              </w:rPr>
              <w:t>Да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4B5DB" w14:textId="04F53FEB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Замечаний нет</w:t>
            </w:r>
          </w:p>
        </w:tc>
      </w:tr>
      <w:tr w:rsidR="00564EA3" w:rsidRPr="00564EA3" w14:paraId="451E729E" w14:textId="77777777" w:rsidTr="00564EA3">
        <w:trPr>
          <w:trHeight w:val="493"/>
          <w:jc w:val="center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DE08E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9</w:t>
            </w:r>
          </w:p>
        </w:tc>
        <w:tc>
          <w:tcPr>
            <w:tcW w:w="4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C8746" w14:textId="05B37670" w:rsidR="00564EA3" w:rsidRPr="00564EA3" w:rsidRDefault="002020B0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0521FE">
              <w:t>Проверка переключения формул расчета BMR</w:t>
            </w:r>
            <w:r>
              <w:t xml:space="preserve"> и динамического изменения интерфейса</w:t>
            </w:r>
            <w:r w:rsidRPr="000521FE">
              <w:t>.</w:t>
            </w:r>
          </w:p>
        </w:tc>
        <w:tc>
          <w:tcPr>
            <w:tcW w:w="1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E3A2F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9</w:t>
            </w:r>
          </w:p>
        </w:tc>
        <w:tc>
          <w:tcPr>
            <w:tcW w:w="1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AE7ED" w14:textId="0DB62BC2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Да</w:t>
            </w:r>
          </w:p>
        </w:tc>
        <w:tc>
          <w:tcPr>
            <w:tcW w:w="18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05A8B" w14:textId="02A7DEB9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Замечаний нет</w:t>
            </w:r>
          </w:p>
        </w:tc>
      </w:tr>
      <w:tr w:rsidR="00564EA3" w:rsidRPr="00564EA3" w14:paraId="7E885633" w14:textId="77777777" w:rsidTr="00564EA3">
        <w:trPr>
          <w:trHeight w:val="837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FF55C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10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49BB8" w14:textId="249B56EA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Проверка корректности расчёта BMR, TDEE и суточной нормы калорийности</w:t>
            </w:r>
            <w:r w:rsidR="0020360B">
              <w:rPr>
                <w:rFonts w:eastAsia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6BEC0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10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0D4F1" w14:textId="1F667731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Да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611DD" w14:textId="02751647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Замечаний нет</w:t>
            </w:r>
          </w:p>
        </w:tc>
      </w:tr>
      <w:tr w:rsidR="00037479" w:rsidRPr="00564EA3" w14:paraId="09047B51" w14:textId="77777777" w:rsidTr="00564EA3">
        <w:trPr>
          <w:trHeight w:val="837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E1EA0" w14:textId="6B2C94FD" w:rsidR="00037479" w:rsidRPr="00564EA3" w:rsidRDefault="00037479" w:rsidP="000374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1</w:t>
            </w:r>
            <w:r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F9CA38" w14:textId="766222ED" w:rsidR="00037479" w:rsidRPr="00564EA3" w:rsidRDefault="00037479" w:rsidP="000374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Проверка отображения результатов расчета</w:t>
            </w:r>
            <w:r w:rsidR="0020360B">
              <w:rPr>
                <w:rFonts w:eastAsia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CFCE57" w14:textId="0C1FFEDA" w:rsidR="00037479" w:rsidRPr="00564EA3" w:rsidRDefault="00037479" w:rsidP="000374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1</w:t>
            </w:r>
            <w:r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2BAD29" w14:textId="32D607AC" w:rsidR="00037479" w:rsidRPr="00564EA3" w:rsidRDefault="0020360B" w:rsidP="000374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Да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9EB14B" w14:textId="5957497D" w:rsidR="00037479" w:rsidRPr="00564EA3" w:rsidRDefault="0020360B" w:rsidP="00037479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Замечаний нет</w:t>
            </w:r>
          </w:p>
        </w:tc>
      </w:tr>
      <w:tr w:rsidR="00564EA3" w:rsidRPr="00564EA3" w14:paraId="706DAAB8" w14:textId="77777777" w:rsidTr="00564EA3">
        <w:trPr>
          <w:trHeight w:val="493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FD9BD" w14:textId="05BE89CD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1</w:t>
            </w:r>
            <w:r w:rsidR="00037479">
              <w:rPr>
                <w:rFonts w:eastAsia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10133" w14:textId="2DE2C8B9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Проверка автоматического выбора формулы Шофилда</w:t>
            </w:r>
            <w:r w:rsidR="0020360B">
              <w:rPr>
                <w:rFonts w:eastAsia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7DDB1" w14:textId="5EDACDE4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1</w:t>
            </w:r>
            <w:r w:rsidR="00037479">
              <w:rPr>
                <w:rFonts w:eastAsia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092CF" w14:textId="342BEEA3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Да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D024A" w14:textId="7618821C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Замечаний нет</w:t>
            </w:r>
          </w:p>
        </w:tc>
      </w:tr>
      <w:tr w:rsidR="00564EA3" w:rsidRPr="00564EA3" w14:paraId="6C9DB30C" w14:textId="77777777" w:rsidTr="00564EA3">
        <w:trPr>
          <w:trHeight w:val="289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B4CE1" w14:textId="51B43F25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1</w:t>
            </w:r>
            <w:r w:rsidR="00037479">
              <w:rPr>
                <w:rFonts w:eastAsia="Times New Roman" w:cs="Times New Roman"/>
                <w:color w:val="000000"/>
                <w:szCs w:val="24"/>
              </w:rPr>
              <w:t>3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12D48" w14:textId="703B26F6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Проверка соответствия возрастной группы выбранной формуле расчёта</w:t>
            </w:r>
            <w:r w:rsidR="0020360B">
              <w:rPr>
                <w:rFonts w:eastAsia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2D8F5" w14:textId="70DC226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1</w:t>
            </w:r>
            <w:r w:rsidR="00037479">
              <w:rPr>
                <w:rFonts w:eastAsia="Times New Roman" w:cs="Times New Roman"/>
                <w:color w:val="000000"/>
                <w:szCs w:val="24"/>
              </w:rPr>
              <w:t>3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9F283" w14:textId="4C7D1684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Да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97EAF" w14:textId="20711422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Замечаний нет</w:t>
            </w:r>
          </w:p>
        </w:tc>
      </w:tr>
      <w:tr w:rsidR="00564EA3" w:rsidRPr="00564EA3" w14:paraId="5B031374" w14:textId="77777777" w:rsidTr="00564EA3">
        <w:trPr>
          <w:trHeight w:val="794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ACB64" w14:textId="67D7EC4A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1</w:t>
            </w:r>
            <w:r w:rsidR="00037479">
              <w:rPr>
                <w:rFonts w:eastAsia="Times New Roman" w:cs="Times New Roman"/>
                <w:color w:val="000000"/>
                <w:szCs w:val="24"/>
              </w:rPr>
              <w:t>4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9BB3B" w14:textId="2852AFB1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Проверка предупреждений при выборе цели изменения массы тела несовершеннолетним пользователем</w:t>
            </w:r>
            <w:r w:rsidR="0020360B">
              <w:rPr>
                <w:rFonts w:eastAsia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0A2AB" w14:textId="2DC3E06C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1</w:t>
            </w:r>
            <w:r w:rsidR="00037479">
              <w:rPr>
                <w:rFonts w:eastAsia="Times New Roman" w:cs="Times New Roman"/>
                <w:color w:val="000000"/>
                <w:szCs w:val="24"/>
              </w:rPr>
              <w:t>4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D6AF7" w14:textId="79D595B2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Да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D4E56" w14:textId="5DB31C54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Замечаний нет</w:t>
            </w:r>
          </w:p>
        </w:tc>
      </w:tr>
      <w:tr w:rsidR="00564EA3" w:rsidRPr="00564EA3" w14:paraId="1BF1B612" w14:textId="77777777" w:rsidTr="00564EA3">
        <w:trPr>
          <w:trHeight w:val="469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E3DA8" w14:textId="08C2E9EA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1</w:t>
            </w:r>
            <w:r w:rsidR="00037479">
              <w:rPr>
                <w:rFonts w:eastAsia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01AD0" w14:textId="072AEAC0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 xml:space="preserve">Проверка контроля индекса массы тела при </w:t>
            </w:r>
            <w:r w:rsidR="0020360B">
              <w:rPr>
                <w:rFonts w:eastAsia="Times New Roman" w:cs="Times New Roman"/>
                <w:color w:val="000000"/>
                <w:szCs w:val="24"/>
              </w:rPr>
              <w:t>ИМТ</w:t>
            </w:r>
            <w:r w:rsidRPr="00564EA3">
              <w:rPr>
                <w:rFonts w:eastAsia="Times New Roman" w:cs="Times New Roman"/>
                <w:color w:val="000000"/>
                <w:szCs w:val="24"/>
              </w:rPr>
              <w:t xml:space="preserve"> менее 15 и более 45</w:t>
            </w:r>
            <w:r w:rsidR="0020360B">
              <w:rPr>
                <w:rFonts w:eastAsia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19406" w14:textId="6DE93D69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1</w:t>
            </w:r>
            <w:r w:rsidR="00037479">
              <w:rPr>
                <w:rFonts w:eastAsia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88AB0" w14:textId="6AC3C68C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Да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D59FB" w14:textId="17884841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Замечаний нет</w:t>
            </w:r>
          </w:p>
        </w:tc>
      </w:tr>
      <w:tr w:rsidR="00564EA3" w:rsidRPr="00564EA3" w14:paraId="4498A751" w14:textId="77777777" w:rsidTr="00564EA3">
        <w:trPr>
          <w:trHeight w:val="572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299BF" w14:textId="303250A2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1</w:t>
            </w:r>
            <w:r w:rsidR="00037479">
              <w:rPr>
                <w:rFonts w:eastAsia="Times New Roman" w:cs="Times New Roman"/>
                <w:color w:val="000000"/>
                <w:szCs w:val="24"/>
              </w:rPr>
              <w:t>6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0F99E" w14:textId="147C8C3D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Проверка защиты минимальной калорийности для женщин и мужчин</w:t>
            </w:r>
            <w:r w:rsidR="0020360B">
              <w:rPr>
                <w:rFonts w:eastAsia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51C4E" w14:textId="36A29B6D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1</w:t>
            </w:r>
            <w:r w:rsidR="00037479">
              <w:rPr>
                <w:rFonts w:eastAsia="Times New Roman" w:cs="Times New Roman"/>
                <w:color w:val="000000"/>
                <w:szCs w:val="24"/>
              </w:rPr>
              <w:t>6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BCA7B" w14:textId="1A8CA656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Да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3AB20" w14:textId="48020089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Замечаний нет</w:t>
            </w:r>
          </w:p>
        </w:tc>
      </w:tr>
      <w:tr w:rsidR="00564EA3" w:rsidRPr="00564EA3" w14:paraId="5DA9EBDB" w14:textId="77777777" w:rsidTr="00564EA3">
        <w:trPr>
          <w:trHeight w:val="407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7AD36" w14:textId="275C4352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1</w:t>
            </w:r>
            <w:r w:rsidR="00037479">
              <w:rPr>
                <w:rFonts w:eastAsia="Times New Roman" w:cs="Times New Roman"/>
                <w:color w:val="000000"/>
                <w:szCs w:val="24"/>
              </w:rPr>
              <w:t>7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CC1D7" w14:textId="091CB464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Проверка расчета БЖУ</w:t>
            </w:r>
            <w:r w:rsidR="0020360B">
              <w:rPr>
                <w:rFonts w:eastAsia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52B0D" w14:textId="5FC10C63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1</w:t>
            </w:r>
            <w:r w:rsidR="00037479">
              <w:rPr>
                <w:rFonts w:eastAsia="Times New Roman" w:cs="Times New Roman"/>
                <w:color w:val="000000"/>
                <w:szCs w:val="24"/>
              </w:rPr>
              <w:t>7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1524F" w14:textId="6C37069F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Да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F9091" w14:textId="7BA39F38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Замечаний нет</w:t>
            </w:r>
          </w:p>
        </w:tc>
      </w:tr>
      <w:tr w:rsidR="00564EA3" w:rsidRPr="00564EA3" w14:paraId="0C3D6298" w14:textId="77777777" w:rsidTr="00564EA3">
        <w:trPr>
          <w:trHeight w:val="281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4DAB3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18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6D3A0" w14:textId="2D410498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Проверка работы справочной подсистемы</w:t>
            </w:r>
            <w:r w:rsidR="0020360B">
              <w:rPr>
                <w:rFonts w:eastAsia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18FB9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18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36395" w14:textId="218B4129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Да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00786" w14:textId="63A99469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Замечаний нет</w:t>
            </w:r>
          </w:p>
        </w:tc>
      </w:tr>
      <w:tr w:rsidR="00564EA3" w:rsidRPr="00564EA3" w14:paraId="4FDB46F8" w14:textId="77777777" w:rsidTr="00564EA3">
        <w:trPr>
          <w:trHeight w:val="58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C1C90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19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094C2" w14:textId="325A11C3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Проверка кнопки сброса параметров</w:t>
            </w:r>
            <w:r w:rsidR="0020360B">
              <w:rPr>
                <w:rFonts w:eastAsia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7A528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19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7985E" w14:textId="1571784D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Да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D27C4" w14:textId="32ABCBCA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Замечаний нет</w:t>
            </w:r>
          </w:p>
        </w:tc>
      </w:tr>
      <w:tr w:rsidR="00564EA3" w:rsidRPr="00564EA3" w14:paraId="6BCC8163" w14:textId="77777777" w:rsidTr="00564EA3">
        <w:trPr>
          <w:trHeight w:val="20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E7DD9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20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EBAEF" w14:textId="446837D0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Проверка устойчивости при ошибочном вводе данных</w:t>
            </w:r>
            <w:r w:rsidR="0020360B">
              <w:rPr>
                <w:rFonts w:eastAsia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63924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20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AFD83" w14:textId="7440352F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Да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C3F7C" w14:textId="23BA0F79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Замечаний нет</w:t>
            </w:r>
          </w:p>
        </w:tc>
      </w:tr>
      <w:tr w:rsidR="00564EA3" w:rsidRPr="00564EA3" w14:paraId="44A9739D" w14:textId="77777777" w:rsidTr="00564EA3">
        <w:trPr>
          <w:trHeight w:val="58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CB139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21</w:t>
            </w:r>
          </w:p>
        </w:tc>
        <w:tc>
          <w:tcPr>
            <w:tcW w:w="4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78DBA" w14:textId="6D31F576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Проверка корректного завершения работы</w:t>
            </w:r>
            <w:r w:rsidR="0020360B">
              <w:rPr>
                <w:rFonts w:eastAsia="Times New Roman" w:cs="Times New Roman"/>
                <w:color w:val="000000"/>
                <w:szCs w:val="24"/>
              </w:rPr>
              <w:t>.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51759" w14:textId="77777777" w:rsidR="00564EA3" w:rsidRPr="00564EA3" w:rsidRDefault="00564EA3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21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D980F" w14:textId="26AF9E20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Да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F5269" w14:textId="73CEBC9B" w:rsidR="00564EA3" w:rsidRPr="00564EA3" w:rsidRDefault="0020360B" w:rsidP="00564EA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Cs w:val="24"/>
              </w:rPr>
            </w:pPr>
            <w:r w:rsidRPr="00564EA3">
              <w:rPr>
                <w:rFonts w:eastAsia="Times New Roman" w:cs="Times New Roman"/>
                <w:color w:val="000000"/>
                <w:szCs w:val="24"/>
              </w:rPr>
              <w:t>Замечаний нет</w:t>
            </w:r>
          </w:p>
        </w:tc>
      </w:tr>
    </w:tbl>
    <w:p w14:paraId="06614BBC" w14:textId="77777777" w:rsidR="00F063C9" w:rsidRDefault="00F063C9" w:rsidP="00564EA3"/>
    <w:p w14:paraId="65AE2619" w14:textId="77777777" w:rsidR="005A52B8" w:rsidRDefault="005A52B8" w:rsidP="00167952">
      <w:pPr>
        <w:pStyle w:val="vgutTableName"/>
      </w:pPr>
    </w:p>
    <w:p w14:paraId="0882728B" w14:textId="77777777" w:rsidR="005A52B8" w:rsidRDefault="005A52B8" w:rsidP="00167952">
      <w:pPr>
        <w:pStyle w:val="vgutTableName"/>
      </w:pPr>
    </w:p>
    <w:p w14:paraId="0B78161B" w14:textId="77777777" w:rsidR="00AB3421" w:rsidRPr="00F03576" w:rsidRDefault="00AB3421" w:rsidP="00AB3421">
      <w:pPr>
        <w:ind w:firstLine="0"/>
      </w:pPr>
    </w:p>
    <w:p w14:paraId="63312B2A" w14:textId="616CF6DF" w:rsidR="000664F4" w:rsidRPr="000664F4" w:rsidRDefault="000664F4" w:rsidP="000664F4"/>
    <w:sectPr w:rsidR="000664F4" w:rsidRPr="000664F4" w:rsidSect="00623F77">
      <w:headerReference w:type="default" r:id="rId12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6C322" w14:textId="77777777" w:rsidR="0081047B" w:rsidRDefault="0081047B">
      <w:pPr>
        <w:spacing w:before="0" w:line="240" w:lineRule="auto"/>
      </w:pPr>
      <w:r>
        <w:separator/>
      </w:r>
    </w:p>
  </w:endnote>
  <w:endnote w:type="continuationSeparator" w:id="0">
    <w:p w14:paraId="66549714" w14:textId="77777777" w:rsidR="0081047B" w:rsidRDefault="0081047B">
      <w:pPr>
        <w:spacing w:before="0" w:line="240" w:lineRule="auto"/>
      </w:pPr>
      <w:r>
        <w:continuationSeparator/>
      </w:r>
    </w:p>
  </w:endnote>
  <w:endnote w:type="continuationNotice" w:id="1">
    <w:p w14:paraId="431011E3" w14:textId="77777777" w:rsidR="0081047B" w:rsidRDefault="0081047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2D9D6" w14:textId="77777777" w:rsidR="0081047B" w:rsidRDefault="0081047B" w:rsidP="00990EAC">
      <w:pPr>
        <w:spacing w:before="0" w:line="240" w:lineRule="auto"/>
      </w:pPr>
      <w:r>
        <w:separator/>
      </w:r>
    </w:p>
  </w:footnote>
  <w:footnote w:type="continuationSeparator" w:id="0">
    <w:p w14:paraId="511B124A" w14:textId="77777777" w:rsidR="0081047B" w:rsidRDefault="0081047B" w:rsidP="00990EAC">
      <w:pPr>
        <w:spacing w:before="0" w:line="240" w:lineRule="auto"/>
      </w:pPr>
      <w:r>
        <w:continuationSeparator/>
      </w:r>
    </w:p>
  </w:footnote>
  <w:footnote w:type="continuationNotice" w:id="1">
    <w:p w14:paraId="18AFA0C3" w14:textId="77777777" w:rsidR="0081047B" w:rsidRDefault="0081047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5C1770BE" w:rsidR="0023221D" w:rsidRPr="00623F77" w:rsidRDefault="0023221D" w:rsidP="00990EAC">
    <w:pPr>
      <w:pStyle w:val="ad"/>
      <w:ind w:firstLine="0"/>
      <w:jc w:val="center"/>
      <w:rPr>
        <w:rStyle w:val="af1"/>
        <w:lang w:val="en-US"/>
      </w:rPr>
    </w:pPr>
    <w:r w:rsidRPr="00623F77">
      <w:rPr>
        <w:rStyle w:val="af1"/>
      </w:rPr>
      <w:fldChar w:fldCharType="begin"/>
    </w:r>
    <w:r w:rsidRPr="00623F77">
      <w:rPr>
        <w:rStyle w:val="af1"/>
      </w:rPr>
      <w:instrText xml:space="preserve"> PAGE </w:instrText>
    </w:r>
    <w:r w:rsidRPr="00623F77">
      <w:rPr>
        <w:rStyle w:val="af1"/>
      </w:rPr>
      <w:fldChar w:fldCharType="separate"/>
    </w:r>
    <w:r w:rsidR="0033354E">
      <w:rPr>
        <w:rStyle w:val="af1"/>
        <w:noProof/>
      </w:rPr>
      <w:t>3</w:t>
    </w:r>
    <w:r w:rsidRPr="00623F77">
      <w:rPr>
        <w:rStyle w:val="af1"/>
      </w:rPr>
      <w:fldChar w:fldCharType="end"/>
    </w:r>
  </w:p>
  <w:p w14:paraId="0AA9F560" w14:textId="77777777" w:rsidR="0023221D" w:rsidRPr="00623F77" w:rsidRDefault="0023221D" w:rsidP="00990EAC">
    <w:pPr>
      <w:pStyle w:val="ad"/>
      <w:ind w:firstLine="0"/>
      <w:jc w:val="center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7111796"/>
    <w:multiLevelType w:val="multilevel"/>
    <w:tmpl w:val="0AC2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534BC"/>
    <w:multiLevelType w:val="hybridMultilevel"/>
    <w:tmpl w:val="79623D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8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3621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9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BEA1605"/>
    <w:multiLevelType w:val="hybridMultilevel"/>
    <w:tmpl w:val="647080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4E4349"/>
    <w:multiLevelType w:val="hybridMultilevel"/>
    <w:tmpl w:val="FD4A908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7066447A"/>
    <w:multiLevelType w:val="multilevel"/>
    <w:tmpl w:val="925E9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DB7B07"/>
    <w:multiLevelType w:val="hybridMultilevel"/>
    <w:tmpl w:val="B2364DD0"/>
    <w:lvl w:ilvl="0" w:tplc="CD7E02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892108068">
    <w:abstractNumId w:val="7"/>
  </w:num>
  <w:num w:numId="2" w16cid:durableId="1819760949">
    <w:abstractNumId w:val="0"/>
  </w:num>
  <w:num w:numId="3" w16cid:durableId="331222140">
    <w:abstractNumId w:val="8"/>
  </w:num>
  <w:num w:numId="4" w16cid:durableId="202602588">
    <w:abstractNumId w:val="3"/>
  </w:num>
  <w:num w:numId="5" w16cid:durableId="1506358948">
    <w:abstractNumId w:val="4"/>
  </w:num>
  <w:num w:numId="6" w16cid:durableId="1441100492">
    <w:abstractNumId w:val="12"/>
  </w:num>
  <w:num w:numId="7" w16cid:durableId="1340615613">
    <w:abstractNumId w:val="14"/>
  </w:num>
  <w:num w:numId="8" w16cid:durableId="1614484221">
    <w:abstractNumId w:val="18"/>
  </w:num>
  <w:num w:numId="9" w16cid:durableId="2085756943">
    <w:abstractNumId w:val="19"/>
  </w:num>
  <w:num w:numId="10" w16cid:durableId="230965280">
    <w:abstractNumId w:val="13"/>
  </w:num>
  <w:num w:numId="11" w16cid:durableId="1235890229">
    <w:abstractNumId w:val="16"/>
  </w:num>
  <w:num w:numId="12" w16cid:durableId="1113599678">
    <w:abstractNumId w:val="24"/>
  </w:num>
  <w:num w:numId="13" w16cid:durableId="21832601">
    <w:abstractNumId w:val="9"/>
  </w:num>
  <w:num w:numId="14" w16cid:durableId="22413797">
    <w:abstractNumId w:val="11"/>
  </w:num>
  <w:num w:numId="15" w16cid:durableId="1143277011">
    <w:abstractNumId w:val="6"/>
  </w:num>
  <w:num w:numId="16" w16cid:durableId="729495915">
    <w:abstractNumId w:val="20"/>
  </w:num>
  <w:num w:numId="17" w16cid:durableId="1265923180">
    <w:abstractNumId w:val="17"/>
  </w:num>
  <w:num w:numId="18" w16cid:durableId="1620797162">
    <w:abstractNumId w:val="5"/>
  </w:num>
  <w:num w:numId="19" w16cid:durableId="1432317991">
    <w:abstractNumId w:val="10"/>
  </w:num>
  <w:num w:numId="20" w16cid:durableId="821699718">
    <w:abstractNumId w:val="23"/>
  </w:num>
  <w:num w:numId="21" w16cid:durableId="1994211020">
    <w:abstractNumId w:val="15"/>
  </w:num>
  <w:num w:numId="22" w16cid:durableId="1186557709">
    <w:abstractNumId w:val="22"/>
  </w:num>
  <w:num w:numId="23" w16cid:durableId="902368858">
    <w:abstractNumId w:val="1"/>
  </w:num>
  <w:num w:numId="24" w16cid:durableId="1423601217">
    <w:abstractNumId w:val="21"/>
  </w:num>
  <w:num w:numId="25" w16cid:durableId="854618523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338C"/>
    <w:rsid w:val="00015480"/>
    <w:rsid w:val="00020C2C"/>
    <w:rsid w:val="0002215B"/>
    <w:rsid w:val="00024473"/>
    <w:rsid w:val="00025309"/>
    <w:rsid w:val="00032359"/>
    <w:rsid w:val="00032430"/>
    <w:rsid w:val="00033833"/>
    <w:rsid w:val="00035915"/>
    <w:rsid w:val="00035A26"/>
    <w:rsid w:val="00037479"/>
    <w:rsid w:val="00037B3E"/>
    <w:rsid w:val="00040D1E"/>
    <w:rsid w:val="0004336A"/>
    <w:rsid w:val="00044093"/>
    <w:rsid w:val="00046056"/>
    <w:rsid w:val="000464D6"/>
    <w:rsid w:val="00051403"/>
    <w:rsid w:val="000521FE"/>
    <w:rsid w:val="0005745E"/>
    <w:rsid w:val="00061F64"/>
    <w:rsid w:val="000664F4"/>
    <w:rsid w:val="00066F6D"/>
    <w:rsid w:val="0008146F"/>
    <w:rsid w:val="000815B7"/>
    <w:rsid w:val="000934BA"/>
    <w:rsid w:val="00094729"/>
    <w:rsid w:val="00096EC7"/>
    <w:rsid w:val="000A537A"/>
    <w:rsid w:val="000C0C5D"/>
    <w:rsid w:val="000C2A5F"/>
    <w:rsid w:val="000C7B86"/>
    <w:rsid w:val="000C7DE5"/>
    <w:rsid w:val="000D3006"/>
    <w:rsid w:val="000D38ED"/>
    <w:rsid w:val="000D3A15"/>
    <w:rsid w:val="000D40B8"/>
    <w:rsid w:val="000E3FC6"/>
    <w:rsid w:val="000E6490"/>
    <w:rsid w:val="000F3809"/>
    <w:rsid w:val="00104146"/>
    <w:rsid w:val="00106B06"/>
    <w:rsid w:val="0011316B"/>
    <w:rsid w:val="001157C8"/>
    <w:rsid w:val="001223A9"/>
    <w:rsid w:val="001238DC"/>
    <w:rsid w:val="001275E2"/>
    <w:rsid w:val="00127A5A"/>
    <w:rsid w:val="0013162A"/>
    <w:rsid w:val="0013287A"/>
    <w:rsid w:val="00150617"/>
    <w:rsid w:val="00155A8D"/>
    <w:rsid w:val="00156D3F"/>
    <w:rsid w:val="0016119C"/>
    <w:rsid w:val="001673EC"/>
    <w:rsid w:val="00167952"/>
    <w:rsid w:val="00172DBA"/>
    <w:rsid w:val="00186EFA"/>
    <w:rsid w:val="0019044F"/>
    <w:rsid w:val="00191ECA"/>
    <w:rsid w:val="001A12C2"/>
    <w:rsid w:val="001A50A1"/>
    <w:rsid w:val="001B065B"/>
    <w:rsid w:val="001B0E64"/>
    <w:rsid w:val="001B3C9B"/>
    <w:rsid w:val="001B794F"/>
    <w:rsid w:val="001D3FB1"/>
    <w:rsid w:val="001E34C7"/>
    <w:rsid w:val="001E41DC"/>
    <w:rsid w:val="001E4FD1"/>
    <w:rsid w:val="001F3C1A"/>
    <w:rsid w:val="001F5E9C"/>
    <w:rsid w:val="001F61FC"/>
    <w:rsid w:val="00201509"/>
    <w:rsid w:val="00201B8F"/>
    <w:rsid w:val="002020B0"/>
    <w:rsid w:val="0020360B"/>
    <w:rsid w:val="002252D0"/>
    <w:rsid w:val="0022570F"/>
    <w:rsid w:val="0023221D"/>
    <w:rsid w:val="00234403"/>
    <w:rsid w:val="00234BD7"/>
    <w:rsid w:val="0023504B"/>
    <w:rsid w:val="00241C37"/>
    <w:rsid w:val="0024246F"/>
    <w:rsid w:val="00244671"/>
    <w:rsid w:val="00244AD0"/>
    <w:rsid w:val="002469D0"/>
    <w:rsid w:val="002502BF"/>
    <w:rsid w:val="00256697"/>
    <w:rsid w:val="00260319"/>
    <w:rsid w:val="00263185"/>
    <w:rsid w:val="0026423B"/>
    <w:rsid w:val="00270C38"/>
    <w:rsid w:val="00272110"/>
    <w:rsid w:val="00276CAB"/>
    <w:rsid w:val="00277614"/>
    <w:rsid w:val="0028194D"/>
    <w:rsid w:val="00285E50"/>
    <w:rsid w:val="00287E94"/>
    <w:rsid w:val="00290FEB"/>
    <w:rsid w:val="00292B29"/>
    <w:rsid w:val="002952BC"/>
    <w:rsid w:val="00295D9C"/>
    <w:rsid w:val="00296BBF"/>
    <w:rsid w:val="002A514A"/>
    <w:rsid w:val="002A56D9"/>
    <w:rsid w:val="002B5F2C"/>
    <w:rsid w:val="002C1982"/>
    <w:rsid w:val="002C53AA"/>
    <w:rsid w:val="002D354A"/>
    <w:rsid w:val="002D5B25"/>
    <w:rsid w:val="002D5ED0"/>
    <w:rsid w:val="002D6241"/>
    <w:rsid w:val="002E28E9"/>
    <w:rsid w:val="002F15DD"/>
    <w:rsid w:val="00303DC8"/>
    <w:rsid w:val="00311E97"/>
    <w:rsid w:val="00312254"/>
    <w:rsid w:val="00312F95"/>
    <w:rsid w:val="003179CF"/>
    <w:rsid w:val="00317BF7"/>
    <w:rsid w:val="00323F6E"/>
    <w:rsid w:val="00324A0E"/>
    <w:rsid w:val="00326605"/>
    <w:rsid w:val="00327E5F"/>
    <w:rsid w:val="0033354E"/>
    <w:rsid w:val="003376A0"/>
    <w:rsid w:val="00342964"/>
    <w:rsid w:val="00347071"/>
    <w:rsid w:val="00347678"/>
    <w:rsid w:val="00350180"/>
    <w:rsid w:val="00351631"/>
    <w:rsid w:val="003552A3"/>
    <w:rsid w:val="00364D74"/>
    <w:rsid w:val="00370436"/>
    <w:rsid w:val="003711B3"/>
    <w:rsid w:val="00372C9E"/>
    <w:rsid w:val="00374EF9"/>
    <w:rsid w:val="0038032C"/>
    <w:rsid w:val="00380D25"/>
    <w:rsid w:val="00386F3E"/>
    <w:rsid w:val="00387E10"/>
    <w:rsid w:val="00390EAB"/>
    <w:rsid w:val="003915BE"/>
    <w:rsid w:val="00393F45"/>
    <w:rsid w:val="00397496"/>
    <w:rsid w:val="003A4E95"/>
    <w:rsid w:val="003A546E"/>
    <w:rsid w:val="003C2810"/>
    <w:rsid w:val="003C294C"/>
    <w:rsid w:val="003D3E93"/>
    <w:rsid w:val="003D61D2"/>
    <w:rsid w:val="003E0217"/>
    <w:rsid w:val="003E09BF"/>
    <w:rsid w:val="003E1A1B"/>
    <w:rsid w:val="003E22A5"/>
    <w:rsid w:val="003E3B91"/>
    <w:rsid w:val="003E58AE"/>
    <w:rsid w:val="003E72CD"/>
    <w:rsid w:val="003F3F0D"/>
    <w:rsid w:val="00405E2E"/>
    <w:rsid w:val="00410843"/>
    <w:rsid w:val="00412E47"/>
    <w:rsid w:val="004347A5"/>
    <w:rsid w:val="00442256"/>
    <w:rsid w:val="00447629"/>
    <w:rsid w:val="00451E07"/>
    <w:rsid w:val="00455936"/>
    <w:rsid w:val="0045599D"/>
    <w:rsid w:val="004605D9"/>
    <w:rsid w:val="004677DC"/>
    <w:rsid w:val="00471FE2"/>
    <w:rsid w:val="00472A19"/>
    <w:rsid w:val="00472B46"/>
    <w:rsid w:val="00475A10"/>
    <w:rsid w:val="004767CD"/>
    <w:rsid w:val="00477484"/>
    <w:rsid w:val="00477619"/>
    <w:rsid w:val="0048416D"/>
    <w:rsid w:val="004A0E13"/>
    <w:rsid w:val="004A34C3"/>
    <w:rsid w:val="004A7A41"/>
    <w:rsid w:val="004B0C8E"/>
    <w:rsid w:val="004B0F88"/>
    <w:rsid w:val="004B7636"/>
    <w:rsid w:val="004C5524"/>
    <w:rsid w:val="004D44C7"/>
    <w:rsid w:val="004F4D49"/>
    <w:rsid w:val="005008C8"/>
    <w:rsid w:val="005017B0"/>
    <w:rsid w:val="00503505"/>
    <w:rsid w:val="005040DD"/>
    <w:rsid w:val="005061E7"/>
    <w:rsid w:val="00506BB5"/>
    <w:rsid w:val="0051150B"/>
    <w:rsid w:val="00512B60"/>
    <w:rsid w:val="00514790"/>
    <w:rsid w:val="00514894"/>
    <w:rsid w:val="00514CFD"/>
    <w:rsid w:val="00524056"/>
    <w:rsid w:val="00530053"/>
    <w:rsid w:val="00531E80"/>
    <w:rsid w:val="005343A0"/>
    <w:rsid w:val="005343B2"/>
    <w:rsid w:val="00541DD4"/>
    <w:rsid w:val="00544617"/>
    <w:rsid w:val="005524E9"/>
    <w:rsid w:val="00554344"/>
    <w:rsid w:val="0055539B"/>
    <w:rsid w:val="00555E69"/>
    <w:rsid w:val="0056079D"/>
    <w:rsid w:val="00561F8C"/>
    <w:rsid w:val="00562D28"/>
    <w:rsid w:val="00564EA3"/>
    <w:rsid w:val="0057095D"/>
    <w:rsid w:val="0057389A"/>
    <w:rsid w:val="00576138"/>
    <w:rsid w:val="005764B1"/>
    <w:rsid w:val="00581BD2"/>
    <w:rsid w:val="00584E3E"/>
    <w:rsid w:val="00586D0F"/>
    <w:rsid w:val="00592879"/>
    <w:rsid w:val="005949E7"/>
    <w:rsid w:val="005972E7"/>
    <w:rsid w:val="00597AC6"/>
    <w:rsid w:val="005A188B"/>
    <w:rsid w:val="005A4E60"/>
    <w:rsid w:val="005A52B8"/>
    <w:rsid w:val="005B38F3"/>
    <w:rsid w:val="005B5089"/>
    <w:rsid w:val="005B750F"/>
    <w:rsid w:val="005C59FC"/>
    <w:rsid w:val="005D1D9F"/>
    <w:rsid w:val="005D4ECA"/>
    <w:rsid w:val="005E38E8"/>
    <w:rsid w:val="005E7941"/>
    <w:rsid w:val="005F0877"/>
    <w:rsid w:val="005F0B98"/>
    <w:rsid w:val="005F73C8"/>
    <w:rsid w:val="006007E9"/>
    <w:rsid w:val="006030ED"/>
    <w:rsid w:val="00606C43"/>
    <w:rsid w:val="00620464"/>
    <w:rsid w:val="00620630"/>
    <w:rsid w:val="006239A3"/>
    <w:rsid w:val="00623E6D"/>
    <w:rsid w:val="00623F77"/>
    <w:rsid w:val="00624CF6"/>
    <w:rsid w:val="006252D8"/>
    <w:rsid w:val="0062534D"/>
    <w:rsid w:val="006267F9"/>
    <w:rsid w:val="00627BC1"/>
    <w:rsid w:val="006324C6"/>
    <w:rsid w:val="00636E3B"/>
    <w:rsid w:val="006409FC"/>
    <w:rsid w:val="00642FB9"/>
    <w:rsid w:val="0064492A"/>
    <w:rsid w:val="00645BED"/>
    <w:rsid w:val="0064643E"/>
    <w:rsid w:val="00653FDC"/>
    <w:rsid w:val="00661775"/>
    <w:rsid w:val="006638C9"/>
    <w:rsid w:val="006652DC"/>
    <w:rsid w:val="006673D6"/>
    <w:rsid w:val="00671CDE"/>
    <w:rsid w:val="00695763"/>
    <w:rsid w:val="006A3648"/>
    <w:rsid w:val="006A4E6C"/>
    <w:rsid w:val="006A534C"/>
    <w:rsid w:val="006A5DFD"/>
    <w:rsid w:val="006D422E"/>
    <w:rsid w:val="006D46A3"/>
    <w:rsid w:val="006E1591"/>
    <w:rsid w:val="006E25E0"/>
    <w:rsid w:val="006E4EA7"/>
    <w:rsid w:val="006E62EB"/>
    <w:rsid w:val="006E7B7F"/>
    <w:rsid w:val="006F512D"/>
    <w:rsid w:val="00701738"/>
    <w:rsid w:val="00702405"/>
    <w:rsid w:val="00706D32"/>
    <w:rsid w:val="0071279D"/>
    <w:rsid w:val="007157E7"/>
    <w:rsid w:val="00717B43"/>
    <w:rsid w:val="007230AF"/>
    <w:rsid w:val="00741EC2"/>
    <w:rsid w:val="00742650"/>
    <w:rsid w:val="007445A3"/>
    <w:rsid w:val="00747AA0"/>
    <w:rsid w:val="007522DD"/>
    <w:rsid w:val="007630D2"/>
    <w:rsid w:val="007661F7"/>
    <w:rsid w:val="0076691E"/>
    <w:rsid w:val="00770291"/>
    <w:rsid w:val="00773671"/>
    <w:rsid w:val="00773EC7"/>
    <w:rsid w:val="00775FCB"/>
    <w:rsid w:val="00776519"/>
    <w:rsid w:val="00781101"/>
    <w:rsid w:val="00782DF4"/>
    <w:rsid w:val="007A0770"/>
    <w:rsid w:val="007A3137"/>
    <w:rsid w:val="007A44EC"/>
    <w:rsid w:val="007A670B"/>
    <w:rsid w:val="007B0566"/>
    <w:rsid w:val="007B2E9D"/>
    <w:rsid w:val="007B79AA"/>
    <w:rsid w:val="007C063B"/>
    <w:rsid w:val="007C2693"/>
    <w:rsid w:val="007C5DA6"/>
    <w:rsid w:val="007C648D"/>
    <w:rsid w:val="007C6517"/>
    <w:rsid w:val="007D189A"/>
    <w:rsid w:val="007D18D6"/>
    <w:rsid w:val="007D2FB3"/>
    <w:rsid w:val="007E0F72"/>
    <w:rsid w:val="007E7DEB"/>
    <w:rsid w:val="007F6F16"/>
    <w:rsid w:val="007F73B3"/>
    <w:rsid w:val="00801271"/>
    <w:rsid w:val="00801482"/>
    <w:rsid w:val="008047D0"/>
    <w:rsid w:val="00804A53"/>
    <w:rsid w:val="00806081"/>
    <w:rsid w:val="008102D6"/>
    <w:rsid w:val="0081047B"/>
    <w:rsid w:val="0081256F"/>
    <w:rsid w:val="0081417D"/>
    <w:rsid w:val="00815163"/>
    <w:rsid w:val="00815197"/>
    <w:rsid w:val="00816AE0"/>
    <w:rsid w:val="008233FB"/>
    <w:rsid w:val="008239DB"/>
    <w:rsid w:val="008244FE"/>
    <w:rsid w:val="00847368"/>
    <w:rsid w:val="00851CEE"/>
    <w:rsid w:val="00853022"/>
    <w:rsid w:val="00856459"/>
    <w:rsid w:val="00860B07"/>
    <w:rsid w:val="00871019"/>
    <w:rsid w:val="00873C68"/>
    <w:rsid w:val="008821B6"/>
    <w:rsid w:val="00887461"/>
    <w:rsid w:val="008913CD"/>
    <w:rsid w:val="00895567"/>
    <w:rsid w:val="00896F36"/>
    <w:rsid w:val="008A19F3"/>
    <w:rsid w:val="008A3C7E"/>
    <w:rsid w:val="008A447D"/>
    <w:rsid w:val="008A5ACD"/>
    <w:rsid w:val="008A7235"/>
    <w:rsid w:val="008B1742"/>
    <w:rsid w:val="008B2FF6"/>
    <w:rsid w:val="008B3835"/>
    <w:rsid w:val="008B3D6B"/>
    <w:rsid w:val="008B5671"/>
    <w:rsid w:val="008B57AD"/>
    <w:rsid w:val="008C0D47"/>
    <w:rsid w:val="008C30AA"/>
    <w:rsid w:val="008C517C"/>
    <w:rsid w:val="008C6310"/>
    <w:rsid w:val="008D417C"/>
    <w:rsid w:val="008D6356"/>
    <w:rsid w:val="008D741C"/>
    <w:rsid w:val="008F4105"/>
    <w:rsid w:val="008F6FA6"/>
    <w:rsid w:val="00907058"/>
    <w:rsid w:val="0090747E"/>
    <w:rsid w:val="009078D1"/>
    <w:rsid w:val="00912AA6"/>
    <w:rsid w:val="00914274"/>
    <w:rsid w:val="009147CF"/>
    <w:rsid w:val="0092285C"/>
    <w:rsid w:val="00922A0E"/>
    <w:rsid w:val="009236FA"/>
    <w:rsid w:val="00930B24"/>
    <w:rsid w:val="00931494"/>
    <w:rsid w:val="00940731"/>
    <w:rsid w:val="00941637"/>
    <w:rsid w:val="00944557"/>
    <w:rsid w:val="00946800"/>
    <w:rsid w:val="00950955"/>
    <w:rsid w:val="0095138C"/>
    <w:rsid w:val="00955863"/>
    <w:rsid w:val="00957C73"/>
    <w:rsid w:val="00962BF3"/>
    <w:rsid w:val="00963CEC"/>
    <w:rsid w:val="0096798D"/>
    <w:rsid w:val="00970E98"/>
    <w:rsid w:val="009730DA"/>
    <w:rsid w:val="0097494B"/>
    <w:rsid w:val="0097511E"/>
    <w:rsid w:val="0098081B"/>
    <w:rsid w:val="0098133E"/>
    <w:rsid w:val="00981AE3"/>
    <w:rsid w:val="009863FC"/>
    <w:rsid w:val="0098708B"/>
    <w:rsid w:val="00990EAC"/>
    <w:rsid w:val="00991D11"/>
    <w:rsid w:val="00992E5D"/>
    <w:rsid w:val="00993EC2"/>
    <w:rsid w:val="0099717C"/>
    <w:rsid w:val="00997825"/>
    <w:rsid w:val="009A003C"/>
    <w:rsid w:val="009A1CB3"/>
    <w:rsid w:val="009A78AA"/>
    <w:rsid w:val="009C1264"/>
    <w:rsid w:val="009C15AC"/>
    <w:rsid w:val="009C1E84"/>
    <w:rsid w:val="009C2712"/>
    <w:rsid w:val="009C36DE"/>
    <w:rsid w:val="009C5201"/>
    <w:rsid w:val="009C62A8"/>
    <w:rsid w:val="009C6785"/>
    <w:rsid w:val="009D3355"/>
    <w:rsid w:val="009D483E"/>
    <w:rsid w:val="009D52B7"/>
    <w:rsid w:val="009D5528"/>
    <w:rsid w:val="009D6117"/>
    <w:rsid w:val="009D69EC"/>
    <w:rsid w:val="009F1C8A"/>
    <w:rsid w:val="009F396D"/>
    <w:rsid w:val="009F59D7"/>
    <w:rsid w:val="00A0279B"/>
    <w:rsid w:val="00A06116"/>
    <w:rsid w:val="00A13400"/>
    <w:rsid w:val="00A22E7D"/>
    <w:rsid w:val="00A26122"/>
    <w:rsid w:val="00A3550C"/>
    <w:rsid w:val="00A43971"/>
    <w:rsid w:val="00A43D43"/>
    <w:rsid w:val="00A50EA5"/>
    <w:rsid w:val="00A51A5D"/>
    <w:rsid w:val="00A52CF3"/>
    <w:rsid w:val="00A54F03"/>
    <w:rsid w:val="00A631A3"/>
    <w:rsid w:val="00A63893"/>
    <w:rsid w:val="00A64A7D"/>
    <w:rsid w:val="00A6518F"/>
    <w:rsid w:val="00A66360"/>
    <w:rsid w:val="00A67E0B"/>
    <w:rsid w:val="00A70C76"/>
    <w:rsid w:val="00A7464D"/>
    <w:rsid w:val="00A80780"/>
    <w:rsid w:val="00A82498"/>
    <w:rsid w:val="00A93B7E"/>
    <w:rsid w:val="00A953A9"/>
    <w:rsid w:val="00AA22A1"/>
    <w:rsid w:val="00AA487E"/>
    <w:rsid w:val="00AA4FF6"/>
    <w:rsid w:val="00AA50F6"/>
    <w:rsid w:val="00AB047F"/>
    <w:rsid w:val="00AB276B"/>
    <w:rsid w:val="00AB3421"/>
    <w:rsid w:val="00AB465D"/>
    <w:rsid w:val="00AB7875"/>
    <w:rsid w:val="00AC32C2"/>
    <w:rsid w:val="00AC354C"/>
    <w:rsid w:val="00AC4F31"/>
    <w:rsid w:val="00AC53A7"/>
    <w:rsid w:val="00AC5B22"/>
    <w:rsid w:val="00AD0740"/>
    <w:rsid w:val="00AD1E5B"/>
    <w:rsid w:val="00AD5C5A"/>
    <w:rsid w:val="00AD74DC"/>
    <w:rsid w:val="00AE4CE5"/>
    <w:rsid w:val="00AF478D"/>
    <w:rsid w:val="00AF7668"/>
    <w:rsid w:val="00B06B73"/>
    <w:rsid w:val="00B07027"/>
    <w:rsid w:val="00B07854"/>
    <w:rsid w:val="00B10875"/>
    <w:rsid w:val="00B125F0"/>
    <w:rsid w:val="00B27F07"/>
    <w:rsid w:val="00B3164A"/>
    <w:rsid w:val="00B337AA"/>
    <w:rsid w:val="00B36C5A"/>
    <w:rsid w:val="00B37E6B"/>
    <w:rsid w:val="00B426FB"/>
    <w:rsid w:val="00B5407D"/>
    <w:rsid w:val="00B62D3F"/>
    <w:rsid w:val="00B63A5B"/>
    <w:rsid w:val="00B6451B"/>
    <w:rsid w:val="00B6574F"/>
    <w:rsid w:val="00B6663A"/>
    <w:rsid w:val="00B67B43"/>
    <w:rsid w:val="00B7174E"/>
    <w:rsid w:val="00B775B6"/>
    <w:rsid w:val="00B81F13"/>
    <w:rsid w:val="00B84157"/>
    <w:rsid w:val="00BB0350"/>
    <w:rsid w:val="00BB41FD"/>
    <w:rsid w:val="00BB7AEE"/>
    <w:rsid w:val="00BC17B4"/>
    <w:rsid w:val="00BC283C"/>
    <w:rsid w:val="00BD2B75"/>
    <w:rsid w:val="00BD442E"/>
    <w:rsid w:val="00BD738C"/>
    <w:rsid w:val="00BE39B8"/>
    <w:rsid w:val="00BE71FF"/>
    <w:rsid w:val="00BE73DE"/>
    <w:rsid w:val="00BF0033"/>
    <w:rsid w:val="00BF44A4"/>
    <w:rsid w:val="00BF4E36"/>
    <w:rsid w:val="00BF7BFF"/>
    <w:rsid w:val="00C00FEA"/>
    <w:rsid w:val="00C02BA2"/>
    <w:rsid w:val="00C035AA"/>
    <w:rsid w:val="00C105A1"/>
    <w:rsid w:val="00C10B2D"/>
    <w:rsid w:val="00C11E33"/>
    <w:rsid w:val="00C122F9"/>
    <w:rsid w:val="00C1681F"/>
    <w:rsid w:val="00C17699"/>
    <w:rsid w:val="00C2408C"/>
    <w:rsid w:val="00C278D7"/>
    <w:rsid w:val="00C328FE"/>
    <w:rsid w:val="00C435ED"/>
    <w:rsid w:val="00C44F52"/>
    <w:rsid w:val="00C52A0D"/>
    <w:rsid w:val="00C54F79"/>
    <w:rsid w:val="00C61DF4"/>
    <w:rsid w:val="00C8246E"/>
    <w:rsid w:val="00C8272E"/>
    <w:rsid w:val="00C8544F"/>
    <w:rsid w:val="00C86701"/>
    <w:rsid w:val="00C8774D"/>
    <w:rsid w:val="00C92C19"/>
    <w:rsid w:val="00C9376A"/>
    <w:rsid w:val="00C93C3A"/>
    <w:rsid w:val="00C96227"/>
    <w:rsid w:val="00C97E55"/>
    <w:rsid w:val="00CA462A"/>
    <w:rsid w:val="00CA46E3"/>
    <w:rsid w:val="00CB1422"/>
    <w:rsid w:val="00CB211A"/>
    <w:rsid w:val="00CB5107"/>
    <w:rsid w:val="00CC3B6C"/>
    <w:rsid w:val="00CD1405"/>
    <w:rsid w:val="00CE3A3D"/>
    <w:rsid w:val="00CE7A30"/>
    <w:rsid w:val="00CE7A85"/>
    <w:rsid w:val="00CF3B09"/>
    <w:rsid w:val="00CF4EF6"/>
    <w:rsid w:val="00D0476C"/>
    <w:rsid w:val="00D065A6"/>
    <w:rsid w:val="00D1204C"/>
    <w:rsid w:val="00D12A55"/>
    <w:rsid w:val="00D1695C"/>
    <w:rsid w:val="00D24A5D"/>
    <w:rsid w:val="00D25CD9"/>
    <w:rsid w:val="00D26A08"/>
    <w:rsid w:val="00D270A5"/>
    <w:rsid w:val="00D2756B"/>
    <w:rsid w:val="00D3115C"/>
    <w:rsid w:val="00D31A36"/>
    <w:rsid w:val="00D37FCB"/>
    <w:rsid w:val="00D4023D"/>
    <w:rsid w:val="00D4069A"/>
    <w:rsid w:val="00D433EC"/>
    <w:rsid w:val="00D54ECC"/>
    <w:rsid w:val="00D61F20"/>
    <w:rsid w:val="00D638CF"/>
    <w:rsid w:val="00D664C5"/>
    <w:rsid w:val="00D7189D"/>
    <w:rsid w:val="00D730CA"/>
    <w:rsid w:val="00D801DF"/>
    <w:rsid w:val="00D82543"/>
    <w:rsid w:val="00D86307"/>
    <w:rsid w:val="00D94F64"/>
    <w:rsid w:val="00D978E4"/>
    <w:rsid w:val="00DA1BD6"/>
    <w:rsid w:val="00DA33AC"/>
    <w:rsid w:val="00DA611B"/>
    <w:rsid w:val="00DA64D0"/>
    <w:rsid w:val="00DA6582"/>
    <w:rsid w:val="00DB0DFE"/>
    <w:rsid w:val="00DB67CB"/>
    <w:rsid w:val="00DC22C2"/>
    <w:rsid w:val="00DC575A"/>
    <w:rsid w:val="00DC5FE1"/>
    <w:rsid w:val="00DD1FE2"/>
    <w:rsid w:val="00DD2B98"/>
    <w:rsid w:val="00DD4754"/>
    <w:rsid w:val="00DD5068"/>
    <w:rsid w:val="00DE03C1"/>
    <w:rsid w:val="00DE18B5"/>
    <w:rsid w:val="00DF09F4"/>
    <w:rsid w:val="00E02E0B"/>
    <w:rsid w:val="00E0593E"/>
    <w:rsid w:val="00E208B0"/>
    <w:rsid w:val="00E22609"/>
    <w:rsid w:val="00E26720"/>
    <w:rsid w:val="00E36DF7"/>
    <w:rsid w:val="00E41AEE"/>
    <w:rsid w:val="00E4794F"/>
    <w:rsid w:val="00E508A7"/>
    <w:rsid w:val="00E50F28"/>
    <w:rsid w:val="00E60A44"/>
    <w:rsid w:val="00E61B22"/>
    <w:rsid w:val="00E666EA"/>
    <w:rsid w:val="00E74087"/>
    <w:rsid w:val="00E85CEA"/>
    <w:rsid w:val="00E8690C"/>
    <w:rsid w:val="00E97C53"/>
    <w:rsid w:val="00EA44F9"/>
    <w:rsid w:val="00EA4AAC"/>
    <w:rsid w:val="00EA6493"/>
    <w:rsid w:val="00EA70F3"/>
    <w:rsid w:val="00EA7476"/>
    <w:rsid w:val="00EB0651"/>
    <w:rsid w:val="00EB1F89"/>
    <w:rsid w:val="00EB1FC2"/>
    <w:rsid w:val="00EB6A0B"/>
    <w:rsid w:val="00EC14DF"/>
    <w:rsid w:val="00EC1BB9"/>
    <w:rsid w:val="00ED3B32"/>
    <w:rsid w:val="00ED4484"/>
    <w:rsid w:val="00ED6B45"/>
    <w:rsid w:val="00ED7346"/>
    <w:rsid w:val="00ED77F3"/>
    <w:rsid w:val="00EE45D4"/>
    <w:rsid w:val="00EE7DAE"/>
    <w:rsid w:val="00EF1410"/>
    <w:rsid w:val="00F05BB5"/>
    <w:rsid w:val="00F063C9"/>
    <w:rsid w:val="00F113BF"/>
    <w:rsid w:val="00F20633"/>
    <w:rsid w:val="00F20ED0"/>
    <w:rsid w:val="00F2337D"/>
    <w:rsid w:val="00F2549A"/>
    <w:rsid w:val="00F256E9"/>
    <w:rsid w:val="00F25908"/>
    <w:rsid w:val="00F26E37"/>
    <w:rsid w:val="00F31643"/>
    <w:rsid w:val="00F32A7C"/>
    <w:rsid w:val="00F34EC4"/>
    <w:rsid w:val="00F374E5"/>
    <w:rsid w:val="00F4271F"/>
    <w:rsid w:val="00F45219"/>
    <w:rsid w:val="00F51B19"/>
    <w:rsid w:val="00F54692"/>
    <w:rsid w:val="00F5534E"/>
    <w:rsid w:val="00F6042B"/>
    <w:rsid w:val="00F62A47"/>
    <w:rsid w:val="00F62DCD"/>
    <w:rsid w:val="00F7451A"/>
    <w:rsid w:val="00F745DD"/>
    <w:rsid w:val="00F76B03"/>
    <w:rsid w:val="00F76EBD"/>
    <w:rsid w:val="00F8478E"/>
    <w:rsid w:val="00F84AC0"/>
    <w:rsid w:val="00F84B99"/>
    <w:rsid w:val="00F85769"/>
    <w:rsid w:val="00F8700A"/>
    <w:rsid w:val="00F91124"/>
    <w:rsid w:val="00FA3223"/>
    <w:rsid w:val="00FA6956"/>
    <w:rsid w:val="00FB0572"/>
    <w:rsid w:val="00FB05EA"/>
    <w:rsid w:val="00FC1211"/>
    <w:rsid w:val="00FC302D"/>
    <w:rsid w:val="00FC6AE0"/>
    <w:rsid w:val="00FD0C4A"/>
    <w:rsid w:val="00FD2680"/>
    <w:rsid w:val="00FD73B1"/>
    <w:rsid w:val="00FE77D9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8102D6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customStyle="1" w:styleId="afc">
    <w:name w:val="Текст документа"/>
    <w:basedOn w:val="a1"/>
    <w:rsid w:val="00191ECA"/>
    <w:pPr>
      <w:suppressAutoHyphens/>
      <w:spacing w:before="120" w:after="120"/>
      <w:ind w:firstLine="709"/>
    </w:pPr>
    <w:rPr>
      <w:rFonts w:eastAsia="Times New Roman" w:cs="Times New Roman"/>
      <w:sz w:val="28"/>
      <w:szCs w:val="24"/>
      <w:lang w:eastAsia="zh-CN" w:bidi="en-US"/>
    </w:rPr>
  </w:style>
  <w:style w:type="paragraph" w:customStyle="1" w:styleId="13">
    <w:name w:val="Название объекта1"/>
    <w:basedOn w:val="a1"/>
    <w:next w:val="a1"/>
    <w:rsid w:val="00981AE3"/>
    <w:pPr>
      <w:suppressAutoHyphens/>
      <w:spacing w:before="0" w:line="240" w:lineRule="auto"/>
      <w:ind w:firstLine="0"/>
      <w:contextualSpacing w:val="0"/>
    </w:pPr>
    <w:rPr>
      <w:rFonts w:ascii="Arial" w:eastAsia="Times New Roman" w:hAnsi="Arial" w:cs="Arial"/>
      <w:b/>
      <w:sz w:val="20"/>
      <w:szCs w:val="20"/>
      <w:lang w:eastAsia="zh-CN"/>
    </w:rPr>
  </w:style>
  <w:style w:type="character" w:customStyle="1" w:styleId="normaltextrun">
    <w:name w:val="normaltextrun"/>
    <w:basedOn w:val="a2"/>
    <w:rsid w:val="000E3FC6"/>
  </w:style>
  <w:style w:type="character" w:customStyle="1" w:styleId="eop">
    <w:name w:val="eop"/>
    <w:basedOn w:val="a2"/>
    <w:rsid w:val="000E3FC6"/>
  </w:style>
  <w:style w:type="character" w:customStyle="1" w:styleId="citation-36">
    <w:name w:val="citation-36"/>
    <w:basedOn w:val="a2"/>
    <w:rsid w:val="002020B0"/>
  </w:style>
  <w:style w:type="character" w:customStyle="1" w:styleId="citation-35">
    <w:name w:val="citation-35"/>
    <w:basedOn w:val="a2"/>
    <w:rsid w:val="002020B0"/>
  </w:style>
  <w:style w:type="character" w:customStyle="1" w:styleId="citation-34">
    <w:name w:val="citation-34"/>
    <w:basedOn w:val="a2"/>
    <w:rsid w:val="00202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7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7D6D9D-ECB1-4908-824D-08F0DF4F21E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1660</TotalTime>
  <Pages>19</Pages>
  <Words>2857</Words>
  <Characters>16285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Мария Мокерова</cp:lastModifiedBy>
  <cp:revision>57</cp:revision>
  <cp:lastPrinted>2026-06-09T03:44:00Z</cp:lastPrinted>
  <dcterms:created xsi:type="dcterms:W3CDTF">2024-01-28T18:07:00Z</dcterms:created>
  <dcterms:modified xsi:type="dcterms:W3CDTF">2026-06-21T20:26:00Z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